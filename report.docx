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574" w:rsidRPr="00430CCD" w:rsidRDefault="00734574" w:rsidP="00430CCD"/>
    <w:p w:rsidR="00430CCD" w:rsidRDefault="00430CCD" w:rsidP="008165C9">
      <w:pPr>
        <w:jc w:val="center"/>
        <w:rPr>
          <w:rStyle w:val="af2"/>
        </w:rPr>
      </w:pPr>
    </w:p>
    <w:p w:rsidR="00C415E0" w:rsidRPr="004F2221" w:rsidRDefault="004A2395" w:rsidP="008E0A98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计算机网络</w:t>
      </w:r>
    </w:p>
    <w:p w:rsidR="00145F0D" w:rsidRPr="0010111E" w:rsidRDefault="00954FE1" w:rsidP="008E0A98">
      <w:pPr>
        <w:jc w:val="center"/>
        <w:rPr>
          <w:rFonts w:ascii="微软雅黑" w:hAnsi="微软雅黑"/>
          <w:b/>
          <w:sz w:val="32"/>
        </w:rPr>
      </w:pPr>
      <w:r w:rsidRPr="00021B7D">
        <w:rPr>
          <w:rFonts w:ascii="微软雅黑" w:hAnsi="微软雅黑" w:hint="eastAsia"/>
          <w:b/>
          <w:sz w:val="32"/>
        </w:rPr>
        <w:t>RTP实验</w:t>
      </w:r>
      <w:r w:rsidRPr="0010111E">
        <w:rPr>
          <w:rFonts w:ascii="微软雅黑" w:hAnsi="微软雅黑" w:hint="eastAsia"/>
          <w:b/>
          <w:sz w:val="32"/>
        </w:rPr>
        <w:t>报告</w:t>
      </w:r>
    </w:p>
    <w:p w:rsidR="00BB4344" w:rsidRDefault="00BB4344" w:rsidP="00472037">
      <w:pPr>
        <w:pBdr>
          <w:bottom w:val="single" w:sz="6" w:space="1" w:color="auto"/>
        </w:pBdr>
        <w:rPr>
          <w:rFonts w:ascii="微软雅黑" w:hAnsi="微软雅黑"/>
          <w:sz w:val="20"/>
        </w:rPr>
      </w:pPr>
    </w:p>
    <w:p w:rsidR="0010111E" w:rsidRPr="00EC5EC0" w:rsidRDefault="0010111E" w:rsidP="0051611A">
      <w:pPr>
        <w:pBdr>
          <w:bottom w:val="single" w:sz="6" w:space="1" w:color="auto"/>
        </w:pBdr>
        <w:jc w:val="center"/>
        <w:rPr>
          <w:rFonts w:ascii="微软雅黑" w:hAnsi="微软雅黑"/>
          <w:b/>
          <w:bCs/>
          <w:sz w:val="20"/>
        </w:rPr>
      </w:pPr>
      <w:r w:rsidRPr="00EC5EC0">
        <w:rPr>
          <w:rFonts w:ascii="微软雅黑" w:hAnsi="微软雅黑" w:hint="eastAsia"/>
          <w:b/>
          <w:bCs/>
          <w:sz w:val="20"/>
        </w:rPr>
        <w:t>姓名：黄</w:t>
      </w:r>
      <w:r w:rsidR="000D50DB">
        <w:rPr>
          <w:rFonts w:ascii="微软雅黑" w:hAnsi="微软雅黑" w:hint="eastAsia"/>
          <w:b/>
          <w:bCs/>
          <w:sz w:val="20"/>
        </w:rPr>
        <w:t xml:space="preserve"> </w:t>
      </w:r>
      <w:r w:rsidRPr="00EC5EC0">
        <w:rPr>
          <w:rFonts w:ascii="微软雅黑" w:hAnsi="微软雅黑" w:hint="eastAsia"/>
          <w:b/>
          <w:bCs/>
          <w:sz w:val="20"/>
        </w:rPr>
        <w:t>翔</w:t>
      </w:r>
    </w:p>
    <w:p w:rsidR="00FA4A6D" w:rsidRPr="00EC5EC0" w:rsidRDefault="00321922" w:rsidP="0051611A">
      <w:pPr>
        <w:pBdr>
          <w:bottom w:val="single" w:sz="6" w:space="1" w:color="auto"/>
        </w:pBdr>
        <w:jc w:val="center"/>
        <w:rPr>
          <w:rFonts w:ascii="微软雅黑" w:hAnsi="微软雅黑"/>
          <w:b/>
          <w:bCs/>
          <w:sz w:val="20"/>
        </w:rPr>
      </w:pPr>
      <w:r w:rsidRPr="00EC5EC0">
        <w:rPr>
          <w:rFonts w:ascii="微软雅黑" w:hAnsi="微软雅黑" w:hint="eastAsia"/>
          <w:b/>
          <w:bCs/>
          <w:sz w:val="20"/>
        </w:rPr>
        <w:t>班级：软件7</w:t>
      </w:r>
      <w:r w:rsidRPr="00EC5EC0">
        <w:rPr>
          <w:rFonts w:ascii="微软雅黑" w:hAnsi="微软雅黑"/>
          <w:b/>
          <w:bCs/>
          <w:sz w:val="20"/>
        </w:rPr>
        <w:t>1</w:t>
      </w:r>
    </w:p>
    <w:p w:rsidR="001D2038" w:rsidRPr="00EC5EC0" w:rsidRDefault="00321922" w:rsidP="0051611A">
      <w:pPr>
        <w:pBdr>
          <w:bottom w:val="single" w:sz="6" w:space="1" w:color="auto"/>
        </w:pBdr>
        <w:jc w:val="center"/>
        <w:rPr>
          <w:rFonts w:ascii="微软雅黑" w:hAnsi="微软雅黑"/>
          <w:b/>
          <w:bCs/>
          <w:sz w:val="20"/>
        </w:rPr>
      </w:pPr>
      <w:r w:rsidRPr="00EC5EC0">
        <w:rPr>
          <w:rFonts w:ascii="微软雅黑" w:hAnsi="微软雅黑" w:hint="eastAsia"/>
          <w:b/>
          <w:bCs/>
          <w:sz w:val="20"/>
        </w:rPr>
        <w:t>学号：2</w:t>
      </w:r>
      <w:r w:rsidRPr="00EC5EC0">
        <w:rPr>
          <w:rFonts w:ascii="微软雅黑" w:hAnsi="微软雅黑"/>
          <w:b/>
          <w:bCs/>
          <w:sz w:val="20"/>
        </w:rPr>
        <w:t>017013570</w:t>
      </w:r>
    </w:p>
    <w:p w:rsidR="009B320F" w:rsidRPr="007A0383" w:rsidRDefault="009B320F" w:rsidP="009B320F"/>
    <w:p w:rsidR="00631797" w:rsidRPr="007A0383" w:rsidRDefault="00B16C07" w:rsidP="009B320F">
      <w:pPr>
        <w:rPr>
          <w:rFonts w:ascii="微软雅黑" w:hAnsi="微软雅黑"/>
          <w:b/>
          <w:bCs/>
          <w:sz w:val="28"/>
          <w:szCs w:val="32"/>
        </w:rPr>
      </w:pPr>
      <w:r w:rsidRPr="007A0383">
        <w:rPr>
          <w:rFonts w:ascii="微软雅黑" w:hAnsi="微软雅黑" w:hint="eastAsia"/>
          <w:b/>
          <w:bCs/>
          <w:sz w:val="28"/>
          <w:szCs w:val="32"/>
        </w:rPr>
        <w:t>Ⅰ.</w:t>
      </w:r>
      <w:r w:rsidRPr="007A0383">
        <w:rPr>
          <w:rFonts w:ascii="微软雅黑" w:hAnsi="微软雅黑"/>
          <w:b/>
          <w:bCs/>
          <w:sz w:val="28"/>
          <w:szCs w:val="32"/>
        </w:rPr>
        <w:t xml:space="preserve"> </w:t>
      </w:r>
      <w:r w:rsidR="00DC3168" w:rsidRPr="007A0383">
        <w:rPr>
          <w:rFonts w:ascii="微软雅黑" w:hAnsi="微软雅黑" w:hint="eastAsia"/>
          <w:b/>
          <w:bCs/>
          <w:sz w:val="28"/>
          <w:szCs w:val="32"/>
        </w:rPr>
        <w:t>项目说明</w:t>
      </w:r>
      <w:r w:rsidR="003A01BA" w:rsidRPr="007A0383">
        <w:rPr>
          <w:rFonts w:ascii="微软雅黑" w:hAnsi="微软雅黑"/>
          <w:b/>
          <w:bCs/>
          <w:sz w:val="28"/>
          <w:szCs w:val="32"/>
        </w:rPr>
        <w:tab/>
      </w:r>
    </w:p>
    <w:p w:rsidR="003A01BA" w:rsidRPr="0040142F" w:rsidRDefault="00D659F1" w:rsidP="009B320F">
      <w:pPr>
        <w:rPr>
          <w:rFonts w:ascii="微软雅黑" w:hAnsi="微软雅黑"/>
          <w:b/>
          <w:bCs/>
        </w:rPr>
      </w:pPr>
      <w:r w:rsidRPr="0040142F">
        <w:rPr>
          <w:rFonts w:ascii="微软雅黑" w:hAnsi="微软雅黑" w:hint="eastAsia"/>
          <w:b/>
          <w:bCs/>
        </w:rPr>
        <w:t>【</w:t>
      </w:r>
      <w:r w:rsidR="003A01BA" w:rsidRPr="0040142F">
        <w:rPr>
          <w:rFonts w:ascii="微软雅黑" w:hAnsi="微软雅黑" w:hint="eastAsia"/>
          <w:b/>
          <w:bCs/>
        </w:rPr>
        <w:t>基本说明</w:t>
      </w:r>
      <w:r w:rsidRPr="0040142F">
        <w:rPr>
          <w:rFonts w:ascii="微软雅黑" w:hAnsi="微软雅黑" w:hint="eastAsia"/>
          <w:b/>
          <w:bCs/>
        </w:rPr>
        <w:t>】</w:t>
      </w:r>
    </w:p>
    <w:p w:rsidR="00096E4B" w:rsidRPr="007249DF" w:rsidRDefault="008D5DC3" w:rsidP="009B320F">
      <w:pPr>
        <w:rPr>
          <w:rFonts w:ascii="微软雅黑" w:hAnsi="微软雅黑"/>
        </w:rPr>
      </w:pPr>
      <w:r w:rsidRPr="007249DF">
        <w:rPr>
          <w:rFonts w:ascii="微软雅黑" w:hAnsi="微软雅黑"/>
        </w:rPr>
        <w:tab/>
      </w:r>
      <w:r w:rsidR="00641339" w:rsidRPr="007249DF">
        <w:rPr>
          <w:rFonts w:ascii="微软雅黑" w:hAnsi="微软雅黑" w:hint="eastAsia"/>
        </w:rPr>
        <w:t>由于服务端</w:t>
      </w:r>
      <w:r w:rsidR="00641339" w:rsidRPr="007249DF">
        <w:rPr>
          <w:rFonts w:ascii="微软雅黑" w:hAnsi="微软雅黑"/>
        </w:rPr>
        <w:t xml:space="preserve"> </w:t>
      </w:r>
      <w:r w:rsidR="00641339" w:rsidRPr="00AD3FD1">
        <w:rPr>
          <w:rFonts w:ascii="微软雅黑" w:hAnsi="微软雅黑"/>
          <w:color w:val="0070C0"/>
        </w:rPr>
        <w:t>Server.py</w:t>
      </w:r>
      <w:r w:rsidR="00641339" w:rsidRPr="007249DF">
        <w:rPr>
          <w:rFonts w:ascii="微软雅黑" w:hAnsi="微软雅黑"/>
        </w:rPr>
        <w:t xml:space="preserve"> 与客户端 </w:t>
      </w:r>
      <w:r w:rsidR="00641339" w:rsidRPr="00AD3FD1">
        <w:rPr>
          <w:rFonts w:ascii="微软雅黑" w:hAnsi="微软雅黑"/>
          <w:color w:val="0070C0"/>
        </w:rPr>
        <w:t>Client.py</w:t>
      </w:r>
      <w:r w:rsidR="00641339" w:rsidRPr="007249DF">
        <w:rPr>
          <w:rFonts w:ascii="微软雅黑" w:hAnsi="微软雅黑"/>
        </w:rPr>
        <w:t xml:space="preserve"> 逻辑相近、依赖共同，故二者在同一个项目中，并未分开</w:t>
      </w:r>
      <w:r w:rsidR="00741A73" w:rsidRPr="007249DF">
        <w:rPr>
          <w:rFonts w:ascii="微软雅黑" w:hAnsi="微软雅黑" w:hint="eastAsia"/>
        </w:rPr>
        <w:t>，</w:t>
      </w:r>
      <w:r w:rsidR="00832018" w:rsidRPr="007249DF">
        <w:rPr>
          <w:rFonts w:ascii="微软雅黑" w:hAnsi="微软雅黑"/>
        </w:rPr>
        <w:t xml:space="preserve">可用 </w:t>
      </w:r>
      <w:proofErr w:type="spellStart"/>
      <w:r w:rsidR="00832018" w:rsidRPr="00AD3FD1">
        <w:rPr>
          <w:rFonts w:ascii="微软雅黑" w:hAnsi="微软雅黑"/>
          <w:color w:val="0070C0"/>
        </w:rPr>
        <w:t>Pycharm</w:t>
      </w:r>
      <w:proofErr w:type="spellEnd"/>
      <w:r w:rsidR="00832018" w:rsidRPr="00AD3FD1">
        <w:rPr>
          <w:rFonts w:ascii="微软雅黑" w:hAnsi="微软雅黑"/>
          <w:color w:val="0070C0"/>
        </w:rPr>
        <w:t xml:space="preserve"> </w:t>
      </w:r>
      <w:r w:rsidR="00832018" w:rsidRPr="007249DF">
        <w:rPr>
          <w:rFonts w:ascii="微软雅黑" w:hAnsi="微软雅黑"/>
        </w:rPr>
        <w:t xml:space="preserve">打开 </w:t>
      </w:r>
      <w:r w:rsidR="00832018" w:rsidRPr="00AD3FD1">
        <w:rPr>
          <w:rFonts w:ascii="微软雅黑" w:hAnsi="微软雅黑"/>
          <w:color w:val="0070C0"/>
        </w:rPr>
        <w:t xml:space="preserve">RTP </w:t>
      </w:r>
      <w:r w:rsidR="00832018" w:rsidRPr="007249DF">
        <w:rPr>
          <w:rFonts w:ascii="微软雅黑" w:hAnsi="微软雅黑"/>
        </w:rPr>
        <w:t>文件夹从而查看项目</w:t>
      </w:r>
      <w:r w:rsidR="004603C3" w:rsidRPr="007249DF">
        <w:rPr>
          <w:rFonts w:ascii="微软雅黑" w:hAnsi="微软雅黑" w:hint="eastAsia"/>
        </w:rPr>
        <w:t>。</w:t>
      </w:r>
    </w:p>
    <w:p w:rsidR="00E616CC" w:rsidRPr="005F0803" w:rsidRDefault="00E616CC" w:rsidP="00832018">
      <w:pPr>
        <w:rPr>
          <w:rFonts w:ascii="微软雅黑" w:hAnsi="微软雅黑"/>
        </w:rPr>
      </w:pPr>
      <w:r>
        <w:rPr>
          <w:rFonts w:ascii="微软雅黑" w:hAnsi="微软雅黑"/>
          <w:b/>
          <w:bCs/>
        </w:rPr>
        <w:tab/>
      </w:r>
      <w:r>
        <w:rPr>
          <w:rFonts w:ascii="微软雅黑" w:hAnsi="微软雅黑" w:hint="eastAsia"/>
          <w:b/>
          <w:bCs/>
        </w:rPr>
        <w:t>操作系统：</w:t>
      </w:r>
      <w:r w:rsidRPr="00AD3FD1">
        <w:rPr>
          <w:rFonts w:ascii="微软雅黑" w:hAnsi="微软雅黑" w:hint="eastAsia"/>
          <w:color w:val="0070C0"/>
        </w:rPr>
        <w:t>Windows</w:t>
      </w:r>
    </w:p>
    <w:p w:rsidR="00832018" w:rsidRPr="005F0803" w:rsidRDefault="00EC5DAF" w:rsidP="00832018">
      <w:pPr>
        <w:rPr>
          <w:rFonts w:ascii="微软雅黑" w:hAnsi="微软雅黑"/>
        </w:rPr>
      </w:pPr>
      <w:r>
        <w:rPr>
          <w:rFonts w:ascii="微软雅黑" w:hAnsi="微软雅黑"/>
          <w:b/>
          <w:bCs/>
        </w:rPr>
        <w:tab/>
      </w:r>
      <w:r w:rsidR="00832018" w:rsidRPr="00832018">
        <w:rPr>
          <w:rFonts w:ascii="微软雅黑" w:hAnsi="微软雅黑" w:hint="eastAsia"/>
          <w:b/>
          <w:bCs/>
        </w:rPr>
        <w:t>编程语言：</w:t>
      </w:r>
      <w:r w:rsidR="00832018" w:rsidRPr="00AD3FD1">
        <w:rPr>
          <w:rFonts w:ascii="微软雅黑" w:hAnsi="微软雅黑"/>
          <w:color w:val="0070C0"/>
        </w:rPr>
        <w:t xml:space="preserve">Python  </w:t>
      </w:r>
    </w:p>
    <w:p w:rsidR="00832018" w:rsidRPr="005F0803" w:rsidRDefault="00EC5DAF" w:rsidP="00832018">
      <w:pPr>
        <w:rPr>
          <w:rFonts w:ascii="微软雅黑" w:hAnsi="微软雅黑"/>
        </w:rPr>
      </w:pPr>
      <w:r>
        <w:rPr>
          <w:rFonts w:ascii="微软雅黑" w:hAnsi="微软雅黑"/>
          <w:b/>
          <w:bCs/>
        </w:rPr>
        <w:tab/>
      </w:r>
      <w:r w:rsidR="00832018" w:rsidRPr="00832018">
        <w:rPr>
          <w:rFonts w:ascii="微软雅黑" w:hAnsi="微软雅黑"/>
          <w:b/>
          <w:bCs/>
        </w:rPr>
        <w:t>GUI 框架：</w:t>
      </w:r>
      <w:proofErr w:type="spellStart"/>
      <w:r w:rsidR="00832018" w:rsidRPr="00AD3FD1">
        <w:rPr>
          <w:rFonts w:ascii="微软雅黑" w:hAnsi="微软雅黑"/>
          <w:color w:val="0070C0"/>
        </w:rPr>
        <w:t>PyQt</w:t>
      </w:r>
      <w:proofErr w:type="spellEnd"/>
      <w:r w:rsidR="00832018" w:rsidRPr="00AD3FD1">
        <w:rPr>
          <w:rFonts w:ascii="微软雅黑" w:hAnsi="微软雅黑"/>
          <w:color w:val="0070C0"/>
        </w:rPr>
        <w:t xml:space="preserve">  </w:t>
      </w:r>
    </w:p>
    <w:p w:rsidR="00832018" w:rsidRPr="005F0803" w:rsidRDefault="00EC5DAF" w:rsidP="00832018">
      <w:pPr>
        <w:rPr>
          <w:rFonts w:ascii="微软雅黑" w:hAnsi="微软雅黑"/>
        </w:rPr>
      </w:pPr>
      <w:r>
        <w:rPr>
          <w:rFonts w:ascii="微软雅黑" w:hAnsi="微软雅黑"/>
          <w:b/>
          <w:bCs/>
        </w:rPr>
        <w:tab/>
      </w:r>
      <w:r w:rsidR="00832018" w:rsidRPr="00832018">
        <w:rPr>
          <w:rFonts w:ascii="微软雅黑" w:hAnsi="微软雅黑"/>
          <w:b/>
          <w:bCs/>
        </w:rPr>
        <w:t>IDE：</w:t>
      </w:r>
      <w:proofErr w:type="spellStart"/>
      <w:r w:rsidR="00832018" w:rsidRPr="00AD3FD1">
        <w:rPr>
          <w:rFonts w:ascii="微软雅黑" w:hAnsi="微软雅黑"/>
          <w:color w:val="0070C0"/>
        </w:rPr>
        <w:t>Pycharm</w:t>
      </w:r>
      <w:proofErr w:type="spellEnd"/>
      <w:r w:rsidR="00832018" w:rsidRPr="00AD3FD1">
        <w:rPr>
          <w:rFonts w:ascii="微软雅黑" w:hAnsi="微软雅黑"/>
          <w:color w:val="0070C0"/>
        </w:rPr>
        <w:t xml:space="preserve">  </w:t>
      </w:r>
    </w:p>
    <w:p w:rsidR="003A1036" w:rsidRDefault="00454E46" w:rsidP="009B320F">
      <w:pPr>
        <w:rPr>
          <w:rFonts w:ascii="微软雅黑" w:hAnsi="微软雅黑"/>
          <w:color w:val="0070C0"/>
        </w:rPr>
      </w:pPr>
      <w:r w:rsidRPr="00515012">
        <w:rPr>
          <w:rFonts w:ascii="微软雅黑" w:hAnsi="微软雅黑"/>
          <w:b/>
          <w:bCs/>
        </w:rPr>
        <w:tab/>
      </w:r>
      <w:r w:rsidRPr="00515012">
        <w:rPr>
          <w:rFonts w:ascii="微软雅黑" w:hAnsi="微软雅黑" w:hint="eastAsia"/>
          <w:b/>
          <w:bCs/>
        </w:rPr>
        <w:t>主要依赖：</w:t>
      </w:r>
      <w:proofErr w:type="spellStart"/>
      <w:r w:rsidRPr="00515012">
        <w:rPr>
          <w:rFonts w:ascii="微软雅黑" w:hAnsi="微软雅黑" w:hint="eastAsia"/>
          <w:color w:val="0070C0"/>
        </w:rPr>
        <w:t>P</w:t>
      </w:r>
      <w:r w:rsidRPr="00515012">
        <w:rPr>
          <w:rFonts w:ascii="微软雅黑" w:hAnsi="微软雅黑"/>
          <w:color w:val="0070C0"/>
        </w:rPr>
        <w:t>yQt</w:t>
      </w:r>
      <w:proofErr w:type="spellEnd"/>
      <w:r w:rsidRPr="00515012">
        <w:rPr>
          <w:rFonts w:ascii="微软雅黑" w:hAnsi="微软雅黑" w:hint="eastAsia"/>
        </w:rPr>
        <w:t>，</w:t>
      </w:r>
      <w:r w:rsidRPr="00515012">
        <w:rPr>
          <w:rFonts w:ascii="微软雅黑" w:hAnsi="微软雅黑" w:hint="eastAsia"/>
          <w:color w:val="0070C0"/>
        </w:rPr>
        <w:t>OpenCV</w:t>
      </w:r>
    </w:p>
    <w:p w:rsidR="000131B1" w:rsidRPr="00FC129B" w:rsidRDefault="000131B1" w:rsidP="009B320F">
      <w:pPr>
        <w:rPr>
          <w:rFonts w:ascii="微软雅黑" w:hAnsi="微软雅黑"/>
          <w:b/>
          <w:bCs/>
        </w:rPr>
      </w:pPr>
      <w:r w:rsidRPr="00FC129B">
        <w:rPr>
          <w:rFonts w:ascii="微软雅黑" w:hAnsi="微软雅黑"/>
          <w:b/>
          <w:bCs/>
        </w:rPr>
        <w:t>【</w:t>
      </w:r>
      <w:r w:rsidR="00C65106" w:rsidRPr="00FC129B">
        <w:rPr>
          <w:rFonts w:ascii="微软雅黑" w:hAnsi="微软雅黑"/>
          <w:b/>
          <w:bCs/>
        </w:rPr>
        <w:t>运行</w:t>
      </w:r>
      <w:r w:rsidR="00E64C85" w:rsidRPr="00FC129B">
        <w:rPr>
          <w:rFonts w:ascii="微软雅黑" w:hAnsi="微软雅黑" w:hint="eastAsia"/>
          <w:b/>
          <w:bCs/>
        </w:rPr>
        <w:t>服务</w:t>
      </w:r>
      <w:r w:rsidRPr="00FC129B">
        <w:rPr>
          <w:rFonts w:ascii="微软雅黑" w:hAnsi="微软雅黑"/>
          <w:b/>
          <w:bCs/>
        </w:rPr>
        <w:t>端</w:t>
      </w:r>
      <w:r w:rsidR="00C65106" w:rsidRPr="00FC129B">
        <w:rPr>
          <w:rFonts w:ascii="微软雅黑" w:hAnsi="微软雅黑"/>
          <w:b/>
          <w:bCs/>
        </w:rPr>
        <w:t>】</w:t>
      </w:r>
    </w:p>
    <w:p w:rsidR="00187DFB" w:rsidRPr="007E447A" w:rsidRDefault="00187DFB" w:rsidP="00187DFB">
      <w:pPr>
        <w:rPr>
          <w:rFonts w:ascii="微软雅黑" w:hAnsi="微软雅黑"/>
          <w:sz w:val="24"/>
          <w:szCs w:val="28"/>
        </w:rPr>
      </w:pPr>
      <w:r w:rsidRPr="007E447A">
        <w:rPr>
          <w:rFonts w:ascii="微软雅黑" w:hAnsi="微软雅黑"/>
          <w:sz w:val="24"/>
          <w:szCs w:val="28"/>
        </w:rPr>
        <w:tab/>
      </w:r>
      <w:r w:rsidRPr="007E447A">
        <w:rPr>
          <w:rFonts w:ascii="微软雅黑" w:hAnsi="微软雅黑" w:hint="eastAsia"/>
          <w:sz w:val="24"/>
          <w:szCs w:val="28"/>
        </w:rPr>
        <w:t xml:space="preserve">运行 </w:t>
      </w:r>
      <w:r w:rsidRPr="00EA40CD">
        <w:rPr>
          <w:rFonts w:ascii="微软雅黑" w:hAnsi="微软雅黑"/>
          <w:color w:val="0070C0"/>
          <w:sz w:val="24"/>
          <w:szCs w:val="28"/>
        </w:rPr>
        <w:t>python Server.py</w:t>
      </w:r>
      <w:r w:rsidRPr="007E447A">
        <w:rPr>
          <w:rFonts w:ascii="微软雅黑" w:hAnsi="微软雅黑"/>
          <w:sz w:val="24"/>
          <w:szCs w:val="28"/>
        </w:rPr>
        <w:t xml:space="preserve"> </w:t>
      </w:r>
      <w:r w:rsidRPr="007E447A">
        <w:rPr>
          <w:rFonts w:ascii="微软雅黑" w:hAnsi="微软雅黑" w:hint="eastAsia"/>
          <w:sz w:val="24"/>
          <w:szCs w:val="28"/>
        </w:rPr>
        <w:t>以运行服务端（默认运行至</w:t>
      </w:r>
      <w:r w:rsidRPr="00EA40CD">
        <w:rPr>
          <w:rFonts w:ascii="微软雅黑" w:hAnsi="微软雅黑"/>
          <w:color w:val="0070C0"/>
          <w:sz w:val="24"/>
          <w:szCs w:val="28"/>
        </w:rPr>
        <w:t>127.0.0.1:9999</w:t>
      </w:r>
      <w:r w:rsidRPr="007E447A">
        <w:rPr>
          <w:rFonts w:ascii="微软雅黑" w:hAnsi="微软雅黑"/>
          <w:sz w:val="24"/>
          <w:szCs w:val="28"/>
        </w:rPr>
        <w:t>）</w:t>
      </w:r>
    </w:p>
    <w:p w:rsidR="00187DFB" w:rsidRPr="007E447A" w:rsidRDefault="00187DFB" w:rsidP="00187DFB">
      <w:pPr>
        <w:rPr>
          <w:rFonts w:ascii="微软雅黑" w:hAnsi="微软雅黑"/>
          <w:sz w:val="24"/>
          <w:szCs w:val="28"/>
        </w:rPr>
      </w:pPr>
      <w:r w:rsidRPr="007E447A">
        <w:rPr>
          <w:rFonts w:ascii="微软雅黑" w:hAnsi="微软雅黑"/>
          <w:sz w:val="24"/>
          <w:szCs w:val="28"/>
        </w:rPr>
        <w:tab/>
        <w:t>可通过</w:t>
      </w:r>
      <w:r w:rsidRPr="00EA40CD">
        <w:rPr>
          <w:rFonts w:ascii="微软雅黑" w:hAnsi="微软雅黑" w:hint="eastAsia"/>
          <w:color w:val="0070C0"/>
          <w:sz w:val="24"/>
          <w:szCs w:val="28"/>
        </w:rPr>
        <w:t xml:space="preserve"> </w:t>
      </w:r>
      <w:r w:rsidRPr="00EA40CD">
        <w:rPr>
          <w:rFonts w:ascii="微软雅黑" w:hAnsi="微软雅黑"/>
          <w:color w:val="0070C0"/>
          <w:sz w:val="24"/>
          <w:szCs w:val="28"/>
        </w:rPr>
        <w:t>Server.py --</w:t>
      </w:r>
      <w:proofErr w:type="spellStart"/>
      <w:r w:rsidRPr="00EA40CD">
        <w:rPr>
          <w:rFonts w:ascii="微软雅黑" w:hAnsi="微软雅黑"/>
          <w:color w:val="0070C0"/>
          <w:sz w:val="24"/>
          <w:szCs w:val="28"/>
        </w:rPr>
        <w:t>ip</w:t>
      </w:r>
      <w:proofErr w:type="spellEnd"/>
      <w:r w:rsidRPr="00EA40CD">
        <w:rPr>
          <w:rFonts w:ascii="微软雅黑" w:hAnsi="微软雅黑"/>
          <w:color w:val="0070C0"/>
          <w:sz w:val="24"/>
          <w:szCs w:val="28"/>
        </w:rPr>
        <w:t xml:space="preserve"> &lt;</w:t>
      </w:r>
      <w:proofErr w:type="spellStart"/>
      <w:r w:rsidRPr="00EA40CD">
        <w:rPr>
          <w:rFonts w:ascii="微软雅黑" w:hAnsi="微软雅黑"/>
          <w:color w:val="0070C0"/>
          <w:sz w:val="24"/>
          <w:szCs w:val="28"/>
        </w:rPr>
        <w:t>ip</w:t>
      </w:r>
      <w:proofErr w:type="spellEnd"/>
      <w:r w:rsidRPr="00EA40CD">
        <w:rPr>
          <w:rFonts w:ascii="微软雅黑" w:hAnsi="微软雅黑"/>
          <w:color w:val="0070C0"/>
          <w:sz w:val="24"/>
          <w:szCs w:val="28"/>
        </w:rPr>
        <w:t>&gt; --port &lt;port&gt;</w:t>
      </w:r>
      <w:r w:rsidRPr="007E447A">
        <w:rPr>
          <w:rFonts w:ascii="微软雅黑" w:hAnsi="微软雅黑"/>
          <w:sz w:val="24"/>
          <w:szCs w:val="28"/>
        </w:rPr>
        <w:t xml:space="preserve"> 以指定IP与端口</w:t>
      </w:r>
    </w:p>
    <w:p w:rsidR="002812D7" w:rsidRPr="00AE4A93" w:rsidRDefault="006F164C" w:rsidP="009B320F">
      <w:pPr>
        <w:rPr>
          <w:b/>
          <w:bCs/>
        </w:rPr>
      </w:pPr>
      <w:r w:rsidRPr="00AE4A93">
        <w:rPr>
          <w:rFonts w:hint="eastAsia"/>
          <w:b/>
          <w:bCs/>
        </w:rPr>
        <w:t>【运行客户端】</w:t>
      </w:r>
    </w:p>
    <w:p w:rsidR="00637292" w:rsidRPr="007E447A" w:rsidRDefault="006F164C" w:rsidP="00637292">
      <w:pPr>
        <w:rPr>
          <w:rFonts w:ascii="微软雅黑" w:hAnsi="微软雅黑"/>
          <w:sz w:val="24"/>
          <w:szCs w:val="28"/>
        </w:rPr>
      </w:pPr>
      <w:r>
        <w:tab/>
      </w:r>
      <w:r w:rsidR="00637292" w:rsidRPr="007E447A">
        <w:rPr>
          <w:rFonts w:ascii="微软雅黑" w:hAnsi="微软雅黑" w:hint="eastAsia"/>
          <w:sz w:val="24"/>
          <w:szCs w:val="28"/>
        </w:rPr>
        <w:t xml:space="preserve">运行 </w:t>
      </w:r>
      <w:r w:rsidR="00637292" w:rsidRPr="00EA40CD">
        <w:rPr>
          <w:rFonts w:ascii="微软雅黑" w:hAnsi="微软雅黑"/>
          <w:color w:val="0070C0"/>
          <w:sz w:val="24"/>
          <w:szCs w:val="28"/>
        </w:rPr>
        <w:t>python Server.py</w:t>
      </w:r>
      <w:r w:rsidR="00637292" w:rsidRPr="007E447A">
        <w:rPr>
          <w:rFonts w:ascii="微软雅黑" w:hAnsi="微软雅黑"/>
          <w:sz w:val="24"/>
          <w:szCs w:val="28"/>
        </w:rPr>
        <w:t xml:space="preserve"> </w:t>
      </w:r>
      <w:r w:rsidR="00637292" w:rsidRPr="007E447A">
        <w:rPr>
          <w:rFonts w:ascii="微软雅黑" w:hAnsi="微软雅黑" w:hint="eastAsia"/>
          <w:sz w:val="24"/>
          <w:szCs w:val="28"/>
        </w:rPr>
        <w:t>以运行</w:t>
      </w:r>
      <w:r w:rsidR="003B00A1">
        <w:rPr>
          <w:rFonts w:ascii="微软雅黑" w:hAnsi="微软雅黑" w:hint="eastAsia"/>
          <w:sz w:val="24"/>
          <w:szCs w:val="28"/>
        </w:rPr>
        <w:t>客户端</w:t>
      </w:r>
      <w:r w:rsidR="00637292" w:rsidRPr="007E447A">
        <w:rPr>
          <w:rFonts w:ascii="微软雅黑" w:hAnsi="微软雅黑" w:hint="eastAsia"/>
          <w:sz w:val="24"/>
          <w:szCs w:val="28"/>
        </w:rPr>
        <w:t>（默认</w:t>
      </w:r>
      <w:r w:rsidR="005B2777">
        <w:rPr>
          <w:rFonts w:ascii="微软雅黑" w:hAnsi="微软雅黑" w:hint="eastAsia"/>
          <w:sz w:val="24"/>
          <w:szCs w:val="28"/>
        </w:rPr>
        <w:t>连接到</w:t>
      </w:r>
      <w:r w:rsidR="00637292" w:rsidRPr="00EA40CD">
        <w:rPr>
          <w:rFonts w:ascii="微软雅黑" w:hAnsi="微软雅黑"/>
          <w:color w:val="0070C0"/>
          <w:sz w:val="24"/>
          <w:szCs w:val="28"/>
        </w:rPr>
        <w:t>127.0.0.1:9999</w:t>
      </w:r>
      <w:r w:rsidR="00637292" w:rsidRPr="007E447A">
        <w:rPr>
          <w:rFonts w:ascii="微软雅黑" w:hAnsi="微软雅黑"/>
          <w:sz w:val="24"/>
          <w:szCs w:val="28"/>
        </w:rPr>
        <w:t>）</w:t>
      </w:r>
    </w:p>
    <w:p w:rsidR="00637292" w:rsidRPr="007E447A" w:rsidRDefault="00637292" w:rsidP="00637292">
      <w:pPr>
        <w:rPr>
          <w:rFonts w:ascii="微软雅黑" w:hAnsi="微软雅黑"/>
          <w:sz w:val="24"/>
          <w:szCs w:val="28"/>
        </w:rPr>
      </w:pPr>
      <w:r w:rsidRPr="007E447A">
        <w:rPr>
          <w:rFonts w:ascii="微软雅黑" w:hAnsi="微软雅黑"/>
          <w:sz w:val="24"/>
          <w:szCs w:val="28"/>
        </w:rPr>
        <w:lastRenderedPageBreak/>
        <w:tab/>
        <w:t>可通过</w:t>
      </w:r>
      <w:r w:rsidRPr="00EA40CD">
        <w:rPr>
          <w:rFonts w:ascii="微软雅黑" w:hAnsi="微软雅黑" w:hint="eastAsia"/>
          <w:color w:val="0070C0"/>
          <w:sz w:val="24"/>
          <w:szCs w:val="28"/>
        </w:rPr>
        <w:t xml:space="preserve"> </w:t>
      </w:r>
      <w:r w:rsidR="0095782F" w:rsidRPr="0095782F">
        <w:rPr>
          <w:rFonts w:ascii="微软雅黑" w:hAnsi="微软雅黑"/>
          <w:color w:val="0070C0"/>
          <w:sz w:val="24"/>
          <w:szCs w:val="28"/>
        </w:rPr>
        <w:t>Client.py --</w:t>
      </w:r>
      <w:proofErr w:type="spellStart"/>
      <w:r w:rsidR="0095782F" w:rsidRPr="0095782F">
        <w:rPr>
          <w:rFonts w:ascii="微软雅黑" w:hAnsi="微软雅黑"/>
          <w:color w:val="0070C0"/>
          <w:sz w:val="24"/>
          <w:szCs w:val="28"/>
        </w:rPr>
        <w:t>ip</w:t>
      </w:r>
      <w:proofErr w:type="spellEnd"/>
      <w:r w:rsidR="0095782F" w:rsidRPr="0095782F">
        <w:rPr>
          <w:rFonts w:ascii="微软雅黑" w:hAnsi="微软雅黑"/>
          <w:color w:val="0070C0"/>
          <w:sz w:val="24"/>
          <w:szCs w:val="28"/>
        </w:rPr>
        <w:t xml:space="preserve"> &lt;</w:t>
      </w:r>
      <w:proofErr w:type="spellStart"/>
      <w:r w:rsidR="0095782F" w:rsidRPr="0095782F">
        <w:rPr>
          <w:rFonts w:ascii="微软雅黑" w:hAnsi="微软雅黑"/>
          <w:color w:val="0070C0"/>
          <w:sz w:val="24"/>
          <w:szCs w:val="28"/>
        </w:rPr>
        <w:t>ip</w:t>
      </w:r>
      <w:proofErr w:type="spellEnd"/>
      <w:r w:rsidR="0095782F" w:rsidRPr="0095782F">
        <w:rPr>
          <w:rFonts w:ascii="微软雅黑" w:hAnsi="微软雅黑"/>
          <w:color w:val="0070C0"/>
          <w:sz w:val="24"/>
          <w:szCs w:val="28"/>
        </w:rPr>
        <w:t>&gt; --port &lt;port&gt;</w:t>
      </w:r>
      <w:r w:rsidRPr="007E447A">
        <w:rPr>
          <w:rFonts w:ascii="微软雅黑" w:hAnsi="微软雅黑"/>
          <w:sz w:val="24"/>
          <w:szCs w:val="28"/>
        </w:rPr>
        <w:t xml:space="preserve"> 以指定IP与端口</w:t>
      </w:r>
    </w:p>
    <w:p w:rsidR="006F164C" w:rsidRDefault="00AE4A93" w:rsidP="009B320F">
      <w:pPr>
        <w:rPr>
          <w:b/>
          <w:bCs/>
        </w:rPr>
      </w:pPr>
      <w:r w:rsidRPr="00932D73">
        <w:rPr>
          <w:rFonts w:hint="eastAsia"/>
          <w:b/>
          <w:bCs/>
        </w:rPr>
        <w:t>【存放资源】</w:t>
      </w:r>
    </w:p>
    <w:p w:rsidR="00FE32CA" w:rsidRPr="008A6D39" w:rsidRDefault="00AE26DA" w:rsidP="009B320F">
      <w:pPr>
        <w:rPr>
          <w:rFonts w:ascii="微软雅黑" w:hAnsi="微软雅黑"/>
        </w:rPr>
      </w:pPr>
      <w:r w:rsidRPr="008A6D39">
        <w:rPr>
          <w:rFonts w:ascii="微软雅黑" w:hAnsi="微软雅黑"/>
        </w:rPr>
        <w:tab/>
      </w:r>
      <w:r w:rsidRPr="008A6D39">
        <w:rPr>
          <w:rFonts w:ascii="微软雅黑" w:hAnsi="微软雅黑" w:hint="eastAsia"/>
        </w:rPr>
        <w:t>将视频文件</w:t>
      </w:r>
      <w:r w:rsidR="00FE32CA" w:rsidRPr="008A6D39">
        <w:rPr>
          <w:rFonts w:ascii="微软雅黑" w:hAnsi="微软雅黑" w:hint="eastAsia"/>
        </w:rPr>
        <w:t>与字幕文件</w:t>
      </w:r>
      <w:r w:rsidRPr="008A6D39">
        <w:rPr>
          <w:rFonts w:ascii="微软雅黑" w:hAnsi="微软雅黑" w:hint="eastAsia"/>
        </w:rPr>
        <w:t xml:space="preserve">放入 </w:t>
      </w:r>
      <w:r w:rsidRPr="008A6D39">
        <w:rPr>
          <w:rFonts w:ascii="微软雅黑" w:hAnsi="微软雅黑" w:hint="eastAsia"/>
          <w:color w:val="0070C0"/>
        </w:rPr>
        <w:t>r</w:t>
      </w:r>
      <w:r w:rsidRPr="008A6D39">
        <w:rPr>
          <w:rFonts w:ascii="微软雅黑" w:hAnsi="微软雅黑"/>
          <w:color w:val="0070C0"/>
        </w:rPr>
        <w:t xml:space="preserve">es </w:t>
      </w:r>
      <w:r w:rsidRPr="008A6D39">
        <w:rPr>
          <w:rFonts w:ascii="微软雅黑" w:hAnsi="微软雅黑" w:hint="eastAsia"/>
        </w:rPr>
        <w:t>文件</w:t>
      </w:r>
      <w:r w:rsidR="00FE32CA" w:rsidRPr="008A6D39">
        <w:rPr>
          <w:rFonts w:ascii="微软雅黑" w:hAnsi="微软雅黑" w:hint="eastAsia"/>
        </w:rPr>
        <w:t>夹</w:t>
      </w:r>
      <w:r w:rsidRPr="008A6D39">
        <w:rPr>
          <w:rFonts w:ascii="微软雅黑" w:hAnsi="微软雅黑" w:hint="eastAsia"/>
        </w:rPr>
        <w:t>中</w:t>
      </w:r>
      <w:r w:rsidR="00FE32CA" w:rsidRPr="008A6D39">
        <w:rPr>
          <w:rFonts w:ascii="微软雅黑" w:hAnsi="微软雅黑" w:hint="eastAsia"/>
        </w:rPr>
        <w:t>。</w:t>
      </w:r>
    </w:p>
    <w:p w:rsidR="002812D7" w:rsidRPr="008A6D39" w:rsidRDefault="002812D7" w:rsidP="009B320F">
      <w:pPr>
        <w:rPr>
          <w:rFonts w:ascii="微软雅黑" w:hAnsi="微软雅黑"/>
        </w:rPr>
      </w:pPr>
      <w:r w:rsidRPr="008A6D39">
        <w:rPr>
          <w:rFonts w:ascii="微软雅黑" w:hAnsi="微软雅黑"/>
        </w:rPr>
        <w:tab/>
      </w:r>
      <w:r w:rsidR="00B814C8" w:rsidRPr="008A6D39">
        <w:rPr>
          <w:rFonts w:ascii="微软雅黑" w:hAnsi="微软雅黑" w:hint="eastAsia"/>
        </w:rPr>
        <w:t>字幕仅支持</w:t>
      </w:r>
      <w:r w:rsidR="00AB1ED5" w:rsidRPr="008A6D39">
        <w:rPr>
          <w:rFonts w:ascii="微软雅黑" w:hAnsi="微软雅黑" w:hint="eastAsia"/>
        </w:rPr>
        <w:t xml:space="preserve"> </w:t>
      </w:r>
      <w:r w:rsidR="00B814C8" w:rsidRPr="008A6D39">
        <w:rPr>
          <w:rFonts w:ascii="微软雅黑" w:hAnsi="微软雅黑"/>
        </w:rPr>
        <w:t>.</w:t>
      </w:r>
      <w:proofErr w:type="spellStart"/>
      <w:r w:rsidR="00B814C8" w:rsidRPr="008A6D39">
        <w:rPr>
          <w:rFonts w:ascii="微软雅黑" w:hAnsi="微软雅黑"/>
          <w:color w:val="0070C0"/>
        </w:rPr>
        <w:t>srt</w:t>
      </w:r>
      <w:proofErr w:type="spellEnd"/>
      <w:r w:rsidR="00B814C8" w:rsidRPr="008A6D39">
        <w:rPr>
          <w:rFonts w:ascii="微软雅黑" w:hAnsi="微软雅黑" w:hint="eastAsia"/>
        </w:rPr>
        <w:t>文件</w:t>
      </w:r>
      <w:r w:rsidR="00AB1ED5" w:rsidRPr="008A6D39">
        <w:rPr>
          <w:rFonts w:ascii="微软雅黑" w:hAnsi="微软雅黑" w:hint="eastAsia"/>
        </w:rPr>
        <w:t>，</w:t>
      </w:r>
      <w:r w:rsidR="00851AF7" w:rsidRPr="008A6D39">
        <w:rPr>
          <w:rFonts w:ascii="微软雅黑" w:hAnsi="微软雅黑" w:hint="eastAsia"/>
        </w:rPr>
        <w:t>且必须与对应视频同名。</w:t>
      </w:r>
    </w:p>
    <w:p w:rsidR="002812D7" w:rsidRDefault="008D010F" w:rsidP="009B320F">
      <w:r>
        <w:tab/>
      </w:r>
      <w:r>
        <w:rPr>
          <w:rFonts w:hint="eastAsia"/>
        </w:rPr>
        <w:t>（</w:t>
      </w:r>
      <w:r w:rsidR="00890293">
        <w:rPr>
          <w:rFonts w:hint="eastAsia"/>
        </w:rPr>
        <w:t>已</w:t>
      </w:r>
      <w:r>
        <w:rPr>
          <w:rFonts w:hint="eastAsia"/>
        </w:rPr>
        <w:t>预留</w:t>
      </w:r>
      <w:r>
        <w:rPr>
          <w:rFonts w:hint="eastAsia"/>
        </w:rPr>
        <w:t>7</w:t>
      </w:r>
      <w:r>
        <w:t>20P</w:t>
      </w:r>
      <w:r>
        <w:rPr>
          <w:rFonts w:hint="eastAsia"/>
        </w:rPr>
        <w:t>的</w:t>
      </w:r>
      <w:r>
        <w:rPr>
          <w:rFonts w:hint="eastAsia"/>
          <w:noProof/>
        </w:rPr>
        <w:t>电影片段与对应字幕</w:t>
      </w:r>
      <w:r>
        <w:rPr>
          <w:rFonts w:hint="eastAsia"/>
        </w:rPr>
        <w:t>）</w:t>
      </w:r>
    </w:p>
    <w:p w:rsidR="004977D8" w:rsidRPr="00E96967" w:rsidRDefault="004977D8" w:rsidP="009B320F"/>
    <w:p w:rsidR="00BE7081" w:rsidRPr="00890293" w:rsidRDefault="006404A9" w:rsidP="009B320F">
      <w:pPr>
        <w:rPr>
          <w:rFonts w:ascii="微软雅黑" w:hAnsi="微软雅黑"/>
          <w:b/>
          <w:bCs/>
          <w:sz w:val="28"/>
          <w:szCs w:val="32"/>
        </w:rPr>
      </w:pPr>
      <w:r w:rsidRPr="00890293">
        <w:rPr>
          <w:rFonts w:ascii="微软雅黑" w:hAnsi="微软雅黑" w:hint="eastAsia"/>
          <w:b/>
          <w:bCs/>
          <w:sz w:val="28"/>
          <w:szCs w:val="32"/>
        </w:rPr>
        <w:t>Ⅱ.</w:t>
      </w:r>
      <w:r w:rsidRPr="00890293">
        <w:rPr>
          <w:rFonts w:ascii="微软雅黑" w:hAnsi="微软雅黑"/>
          <w:b/>
          <w:bCs/>
          <w:sz w:val="28"/>
          <w:szCs w:val="32"/>
        </w:rPr>
        <w:t xml:space="preserve"> </w:t>
      </w:r>
      <w:r w:rsidR="00B16C07" w:rsidRPr="00890293">
        <w:rPr>
          <w:rFonts w:ascii="微软雅黑" w:hAnsi="微软雅黑" w:hint="eastAsia"/>
          <w:b/>
          <w:bCs/>
          <w:sz w:val="28"/>
          <w:szCs w:val="32"/>
        </w:rPr>
        <w:t>RTP/</w:t>
      </w:r>
      <w:r w:rsidR="00B16C07" w:rsidRPr="00890293">
        <w:rPr>
          <w:rFonts w:ascii="微软雅黑" w:hAnsi="微软雅黑"/>
          <w:b/>
          <w:bCs/>
          <w:sz w:val="28"/>
          <w:szCs w:val="32"/>
        </w:rPr>
        <w:t>RT</w:t>
      </w:r>
      <w:r w:rsidR="00535D2A" w:rsidRPr="00890293">
        <w:rPr>
          <w:rFonts w:ascii="微软雅黑" w:hAnsi="微软雅黑"/>
          <w:b/>
          <w:bCs/>
          <w:sz w:val="28"/>
          <w:szCs w:val="32"/>
        </w:rPr>
        <w:t>S</w:t>
      </w:r>
      <w:r w:rsidR="00B16C07" w:rsidRPr="00890293">
        <w:rPr>
          <w:rFonts w:ascii="微软雅黑" w:hAnsi="微软雅黑"/>
          <w:b/>
          <w:bCs/>
          <w:sz w:val="28"/>
          <w:szCs w:val="32"/>
        </w:rPr>
        <w:t xml:space="preserve">P </w:t>
      </w:r>
      <w:r w:rsidR="00B16C07" w:rsidRPr="00890293">
        <w:rPr>
          <w:rFonts w:ascii="微软雅黑" w:hAnsi="微软雅黑" w:hint="eastAsia"/>
          <w:b/>
          <w:bCs/>
          <w:sz w:val="28"/>
          <w:szCs w:val="32"/>
        </w:rPr>
        <w:t>相关</w:t>
      </w:r>
    </w:p>
    <w:p w:rsidR="00E97E3F" w:rsidRDefault="00E97E3F" w:rsidP="009B320F">
      <w:pPr>
        <w:rPr>
          <w:rFonts w:ascii="微软雅黑" w:hAnsi="微软雅黑"/>
        </w:rPr>
      </w:pPr>
      <w:r>
        <w:rPr>
          <w:rFonts w:ascii="微软雅黑" w:hAnsi="微软雅黑"/>
          <w:b/>
          <w:bCs/>
        </w:rPr>
        <w:tab/>
      </w:r>
      <w:r w:rsidRPr="00286987">
        <w:rPr>
          <w:rFonts w:ascii="微软雅黑" w:hAnsi="微软雅黑" w:hint="eastAsia"/>
        </w:rPr>
        <w:t>项目</w:t>
      </w:r>
      <w:r w:rsidR="0088501C" w:rsidRPr="00286987">
        <w:rPr>
          <w:rFonts w:ascii="微软雅黑" w:hAnsi="微软雅黑" w:hint="eastAsia"/>
        </w:rPr>
        <w:t>参考了</w:t>
      </w:r>
      <w:r w:rsidR="000517C1" w:rsidRPr="00AD3FD1">
        <w:rPr>
          <w:rFonts w:ascii="微软雅黑" w:hAnsi="微软雅黑" w:hint="eastAsia"/>
          <w:color w:val="0070C0"/>
        </w:rPr>
        <w:t>RT</w:t>
      </w:r>
      <w:r w:rsidR="000517C1" w:rsidRPr="00AD3FD1">
        <w:rPr>
          <w:rFonts w:ascii="微软雅黑" w:hAnsi="微软雅黑"/>
          <w:color w:val="0070C0"/>
        </w:rPr>
        <w:t>P/RT</w:t>
      </w:r>
      <w:r w:rsidR="00811D56">
        <w:rPr>
          <w:rFonts w:ascii="微软雅黑" w:hAnsi="微软雅黑"/>
          <w:color w:val="0070C0"/>
        </w:rPr>
        <w:t>S</w:t>
      </w:r>
      <w:r w:rsidR="000517C1" w:rsidRPr="00AD3FD1">
        <w:rPr>
          <w:rFonts w:ascii="微软雅黑" w:hAnsi="微软雅黑"/>
          <w:color w:val="0070C0"/>
        </w:rPr>
        <w:t>P</w:t>
      </w:r>
      <w:r w:rsidR="000517C1" w:rsidRPr="00286987">
        <w:rPr>
          <w:rFonts w:ascii="微软雅黑" w:hAnsi="微软雅黑" w:hint="eastAsia"/>
        </w:rPr>
        <w:t>协议</w:t>
      </w:r>
      <w:r w:rsidR="00063BB6" w:rsidRPr="00286987">
        <w:rPr>
          <w:rFonts w:ascii="微软雅黑" w:hAnsi="微软雅黑" w:hint="eastAsia"/>
        </w:rPr>
        <w:t>与</w:t>
      </w:r>
      <w:r w:rsidR="00063BB6" w:rsidRPr="00AD3FD1">
        <w:rPr>
          <w:rFonts w:ascii="微软雅黑" w:hAnsi="微软雅黑" w:hint="eastAsia"/>
          <w:color w:val="0070C0"/>
        </w:rPr>
        <w:t>TASK-1</w:t>
      </w:r>
      <w:r w:rsidR="00063BB6" w:rsidRPr="00286987">
        <w:rPr>
          <w:rFonts w:ascii="微软雅黑" w:hAnsi="微软雅黑" w:hint="eastAsia"/>
        </w:rPr>
        <w:t>代码</w:t>
      </w:r>
      <w:r w:rsidR="003356D4">
        <w:rPr>
          <w:rFonts w:ascii="微软雅黑" w:hAnsi="微软雅黑" w:hint="eastAsia"/>
        </w:rPr>
        <w:t>，</w:t>
      </w:r>
      <w:r w:rsidR="006354AB">
        <w:rPr>
          <w:rFonts w:ascii="微软雅黑" w:hAnsi="微软雅黑" w:hint="eastAsia"/>
        </w:rPr>
        <w:t>在</w:t>
      </w:r>
      <w:r w:rsidR="006354AB" w:rsidRPr="000D0C05">
        <w:rPr>
          <w:rFonts w:ascii="微软雅黑" w:hAnsi="微软雅黑" w:hint="eastAsia"/>
          <w:color w:val="0070C0"/>
        </w:rPr>
        <w:t>RTSP</w:t>
      </w:r>
      <w:r w:rsidR="006354AB">
        <w:rPr>
          <w:rFonts w:ascii="微软雅黑" w:hAnsi="微软雅黑" w:hint="eastAsia"/>
        </w:rPr>
        <w:t>部分</w:t>
      </w:r>
      <w:r w:rsidR="003356D4">
        <w:rPr>
          <w:rFonts w:ascii="微软雅黑" w:hAnsi="微软雅黑" w:hint="eastAsia"/>
        </w:rPr>
        <w:t>主要</w:t>
      </w:r>
      <w:r w:rsidR="004030F0">
        <w:rPr>
          <w:rFonts w:ascii="微软雅黑" w:hAnsi="微软雅黑" w:hint="eastAsia"/>
        </w:rPr>
        <w:t>实现了</w:t>
      </w:r>
      <w:r w:rsidR="00381888" w:rsidRPr="00AD3FD1">
        <w:rPr>
          <w:rFonts w:ascii="微软雅黑" w:hAnsi="微软雅黑" w:hint="eastAsia"/>
          <w:color w:val="0070C0"/>
        </w:rPr>
        <w:t>SETUP</w:t>
      </w:r>
      <w:r w:rsidR="00381888">
        <w:rPr>
          <w:rFonts w:ascii="微软雅黑" w:hAnsi="微软雅黑" w:hint="eastAsia"/>
        </w:rPr>
        <w:t>、</w:t>
      </w:r>
      <w:r w:rsidR="00381888" w:rsidRPr="00AD3FD1">
        <w:rPr>
          <w:rFonts w:ascii="微软雅黑" w:hAnsi="微软雅黑" w:hint="eastAsia"/>
          <w:color w:val="0070C0"/>
        </w:rPr>
        <w:t>PLAY</w:t>
      </w:r>
      <w:r w:rsidR="00381888">
        <w:rPr>
          <w:rFonts w:ascii="微软雅黑" w:hAnsi="微软雅黑" w:hint="eastAsia"/>
        </w:rPr>
        <w:t>、</w:t>
      </w:r>
      <w:r w:rsidR="00381888" w:rsidRPr="00AD3FD1">
        <w:rPr>
          <w:rFonts w:ascii="微软雅黑" w:hAnsi="微软雅黑" w:hint="eastAsia"/>
          <w:color w:val="0070C0"/>
        </w:rPr>
        <w:t>PAUSE</w:t>
      </w:r>
      <w:r w:rsidR="00381888">
        <w:rPr>
          <w:rFonts w:ascii="微软雅黑" w:hAnsi="微软雅黑" w:hint="eastAsia"/>
        </w:rPr>
        <w:t>、</w:t>
      </w:r>
      <w:r w:rsidR="00381888" w:rsidRPr="00AD3FD1">
        <w:rPr>
          <w:rFonts w:ascii="微软雅黑" w:hAnsi="微软雅黑" w:hint="eastAsia"/>
          <w:color w:val="0070C0"/>
        </w:rPr>
        <w:t>TEARDOWN</w:t>
      </w:r>
      <w:r w:rsidR="00BB20F9">
        <w:rPr>
          <w:rFonts w:ascii="微软雅黑" w:hAnsi="微软雅黑" w:hint="eastAsia"/>
        </w:rPr>
        <w:t>指令</w:t>
      </w:r>
      <w:r w:rsidR="00640F27">
        <w:rPr>
          <w:rFonts w:ascii="微软雅黑" w:hAnsi="微软雅黑" w:hint="eastAsia"/>
        </w:rPr>
        <w:t>。</w:t>
      </w:r>
      <w:r w:rsidR="00651C5A">
        <w:rPr>
          <w:rFonts w:ascii="微软雅黑" w:hAnsi="微软雅黑" w:hint="eastAsia"/>
        </w:rPr>
        <w:t>此外，为实现一些辅助功能，</w:t>
      </w:r>
      <w:r w:rsidR="00541A03">
        <w:rPr>
          <w:rFonts w:ascii="微软雅黑" w:hAnsi="微软雅黑" w:hint="eastAsia"/>
        </w:rPr>
        <w:t>也</w:t>
      </w:r>
      <w:r w:rsidR="00E45983">
        <w:rPr>
          <w:rFonts w:ascii="微软雅黑" w:hAnsi="微软雅黑" w:hint="eastAsia"/>
        </w:rPr>
        <w:t>定义了</w:t>
      </w:r>
      <w:r w:rsidR="00E45983" w:rsidRPr="00AD3FD1">
        <w:rPr>
          <w:rFonts w:ascii="微软雅黑" w:hAnsi="微软雅黑" w:hint="eastAsia"/>
          <w:color w:val="0070C0"/>
        </w:rPr>
        <w:t>DESCRIBE</w:t>
      </w:r>
      <w:r w:rsidR="00E45983">
        <w:rPr>
          <w:rFonts w:ascii="微软雅黑" w:hAnsi="微软雅黑" w:hint="eastAsia"/>
        </w:rPr>
        <w:t>指令的部分功能。</w:t>
      </w:r>
      <w:r w:rsidR="00AC0966">
        <w:rPr>
          <w:rFonts w:ascii="微软雅黑" w:hAnsi="微软雅黑" w:hint="eastAsia"/>
        </w:rPr>
        <w:t>在RTP部分，主要参考了</w:t>
      </w:r>
      <w:r w:rsidR="00C12B2E" w:rsidRPr="00FC3434">
        <w:rPr>
          <w:rFonts w:ascii="微软雅黑" w:hAnsi="微软雅黑" w:hint="eastAsia"/>
          <w:color w:val="0070C0"/>
        </w:rPr>
        <w:t>TASK-</w:t>
      </w:r>
      <w:r w:rsidR="00C12B2E" w:rsidRPr="00FC3434">
        <w:rPr>
          <w:rFonts w:ascii="微软雅黑" w:hAnsi="微软雅黑"/>
          <w:color w:val="0070C0"/>
        </w:rPr>
        <w:t>1</w:t>
      </w:r>
      <w:r w:rsidR="00C12B2E">
        <w:rPr>
          <w:rFonts w:ascii="微软雅黑" w:hAnsi="微软雅黑" w:hint="eastAsia"/>
        </w:rPr>
        <w:t>代码，并在其基础上进行了一些简单拓展。</w:t>
      </w:r>
    </w:p>
    <w:p w:rsidR="005C4E0E" w:rsidRDefault="005C4E0E" w:rsidP="009B320F">
      <w:pPr>
        <w:rPr>
          <w:rFonts w:ascii="微软雅黑" w:hAnsi="微软雅黑"/>
        </w:rPr>
      </w:pPr>
    </w:p>
    <w:p w:rsidR="005C4E0E" w:rsidRPr="007573F9" w:rsidRDefault="006379CF" w:rsidP="009B320F">
      <w:pPr>
        <w:rPr>
          <w:rFonts w:ascii="微软雅黑" w:hAnsi="微软雅黑"/>
          <w:b/>
          <w:bCs/>
          <w:sz w:val="28"/>
          <w:szCs w:val="32"/>
        </w:rPr>
      </w:pPr>
      <w:r w:rsidRPr="007573F9">
        <w:rPr>
          <w:rFonts w:ascii="微软雅黑" w:hAnsi="微软雅黑" w:hint="eastAsia"/>
          <w:b/>
          <w:bCs/>
          <w:sz w:val="28"/>
          <w:szCs w:val="32"/>
        </w:rPr>
        <w:t>Ⅲ</w:t>
      </w:r>
      <w:r w:rsidRPr="007573F9">
        <w:rPr>
          <w:rFonts w:ascii="微软雅黑" w:hAnsi="微软雅黑"/>
          <w:b/>
          <w:bCs/>
          <w:sz w:val="28"/>
          <w:szCs w:val="32"/>
        </w:rPr>
        <w:t>.</w:t>
      </w:r>
      <w:r w:rsidR="005D5118" w:rsidRPr="007573F9">
        <w:rPr>
          <w:rFonts w:ascii="微软雅黑" w:hAnsi="微软雅黑"/>
          <w:b/>
          <w:bCs/>
          <w:sz w:val="28"/>
          <w:szCs w:val="32"/>
        </w:rPr>
        <w:t xml:space="preserve"> </w:t>
      </w:r>
      <w:r w:rsidR="005D5118" w:rsidRPr="007573F9">
        <w:rPr>
          <w:rFonts w:ascii="微软雅黑" w:hAnsi="微软雅黑" w:hint="eastAsia"/>
          <w:b/>
          <w:bCs/>
          <w:sz w:val="28"/>
          <w:szCs w:val="32"/>
        </w:rPr>
        <w:t>功能</w:t>
      </w:r>
      <w:r w:rsidR="008715E3" w:rsidRPr="007573F9">
        <w:rPr>
          <w:rFonts w:ascii="微软雅黑" w:hAnsi="微软雅黑" w:hint="eastAsia"/>
          <w:b/>
          <w:bCs/>
          <w:sz w:val="28"/>
          <w:szCs w:val="32"/>
        </w:rPr>
        <w:t>说明</w:t>
      </w:r>
    </w:p>
    <w:p w:rsidR="00FE42E3" w:rsidRPr="009A3584" w:rsidRDefault="0079246B" w:rsidP="009B320F">
      <w:pPr>
        <w:rPr>
          <w:rFonts w:ascii="微软雅黑" w:hAnsi="微软雅黑"/>
          <w:color w:val="FF0000"/>
        </w:rPr>
      </w:pPr>
      <w:r w:rsidRPr="009A3584">
        <w:rPr>
          <w:rFonts w:ascii="微软雅黑" w:hAnsi="微软雅黑"/>
          <w:b/>
          <w:bCs/>
        </w:rPr>
        <w:tab/>
      </w:r>
      <w:r w:rsidR="00FE42E3" w:rsidRPr="009A3584">
        <w:rPr>
          <w:rFonts w:ascii="微软雅黑" w:hAnsi="微软雅黑" w:hint="eastAsia"/>
          <w:b/>
          <w:bCs/>
          <w:color w:val="FF0000"/>
        </w:rPr>
        <w:t>注意</w:t>
      </w:r>
      <w:r w:rsidR="00FE42E3" w:rsidRPr="009A3584">
        <w:rPr>
          <w:rFonts w:ascii="微软雅黑" w:hAnsi="微软雅黑" w:hint="eastAsia"/>
          <w:b/>
          <w:bCs/>
        </w:rPr>
        <w:t xml:space="preserve"> </w:t>
      </w:r>
      <w:r w:rsidR="00FE42E3" w:rsidRPr="009A3584">
        <w:rPr>
          <w:rFonts w:ascii="微软雅黑" w:hAnsi="微软雅黑"/>
          <w:b/>
          <w:bCs/>
        </w:rPr>
        <w:t xml:space="preserve"> </w:t>
      </w:r>
      <w:r w:rsidR="00FE42E3" w:rsidRPr="009A3584">
        <w:rPr>
          <w:rFonts w:ascii="微软雅黑" w:hAnsi="微软雅黑" w:hint="eastAsia"/>
          <w:color w:val="FF0000"/>
        </w:rPr>
        <w:t>如果您在使用客户端GUI的过程中，出现了GUI未响应</w:t>
      </w:r>
      <w:r w:rsidR="00F0451D" w:rsidRPr="009A3584">
        <w:rPr>
          <w:rFonts w:ascii="微软雅黑" w:hAnsi="微软雅黑" w:hint="eastAsia"/>
          <w:color w:val="FF0000"/>
        </w:rPr>
        <w:t>的情况</w:t>
      </w:r>
      <w:r w:rsidR="00FE42E3" w:rsidRPr="009A3584">
        <w:rPr>
          <w:rFonts w:ascii="微软雅黑" w:hAnsi="微软雅黑" w:hint="eastAsia"/>
          <w:color w:val="FF0000"/>
        </w:rPr>
        <w:t>而程序控制台未输出任何错误</w:t>
      </w:r>
      <w:r w:rsidR="00DE02DC" w:rsidRPr="009A3584">
        <w:rPr>
          <w:rFonts w:ascii="微软雅黑" w:hAnsi="微软雅黑" w:hint="eastAsia"/>
          <w:color w:val="FF0000"/>
        </w:rPr>
        <w:t>，那么这九成九是因为</w:t>
      </w:r>
      <w:proofErr w:type="spellStart"/>
      <w:r w:rsidR="00DE02DC" w:rsidRPr="009A3584">
        <w:rPr>
          <w:rFonts w:ascii="微软雅黑" w:hAnsi="微软雅黑"/>
          <w:color w:val="FF0000"/>
        </w:rPr>
        <w:t>PyQt</w:t>
      </w:r>
      <w:proofErr w:type="spellEnd"/>
      <w:r w:rsidR="00DE02DC" w:rsidRPr="009A3584">
        <w:rPr>
          <w:rFonts w:ascii="微软雅黑" w:hAnsi="微软雅黑" w:hint="eastAsia"/>
          <w:color w:val="FF0000"/>
        </w:rPr>
        <w:t>本身</w:t>
      </w:r>
      <w:r w:rsidR="0064758E" w:rsidRPr="009A3584">
        <w:rPr>
          <w:rFonts w:ascii="微软雅黑" w:hAnsi="微软雅黑" w:hint="eastAsia"/>
          <w:color w:val="FF0000"/>
        </w:rPr>
        <w:t>的线程机制导致的。</w:t>
      </w:r>
      <w:r w:rsidR="00292197" w:rsidRPr="009A3584">
        <w:rPr>
          <w:rFonts w:ascii="微软雅黑" w:hAnsi="微软雅黑" w:hint="eastAsia"/>
          <w:color w:val="FF0000"/>
        </w:rPr>
        <w:t>尽管</w:t>
      </w:r>
      <w:r w:rsidR="00B94B1B" w:rsidRPr="009A3584">
        <w:rPr>
          <w:rFonts w:ascii="微软雅黑" w:hAnsi="微软雅黑" w:hint="eastAsia"/>
          <w:color w:val="FF0000"/>
        </w:rPr>
        <w:t>进行</w:t>
      </w:r>
      <w:r w:rsidR="00037113" w:rsidRPr="009A3584">
        <w:rPr>
          <w:rFonts w:ascii="微软雅黑" w:hAnsi="微软雅黑" w:hint="eastAsia"/>
          <w:color w:val="FF0000"/>
        </w:rPr>
        <w:t>了</w:t>
      </w:r>
      <w:r w:rsidR="00292197" w:rsidRPr="009A3584">
        <w:rPr>
          <w:rFonts w:ascii="微软雅黑" w:hAnsi="微软雅黑" w:hint="eastAsia"/>
          <w:color w:val="FF0000"/>
        </w:rPr>
        <w:t>各种尝试</w:t>
      </w:r>
      <w:r w:rsidR="001161D6" w:rsidRPr="009A3584">
        <w:rPr>
          <w:rFonts w:ascii="微软雅黑" w:hAnsi="微软雅黑" w:hint="eastAsia"/>
          <w:color w:val="FF0000"/>
        </w:rPr>
        <w:t>（包括调整刷新间距与顺序，避免多线程资源争用），</w:t>
      </w:r>
      <w:r w:rsidR="00B8636F" w:rsidRPr="009A3584">
        <w:rPr>
          <w:rFonts w:ascii="微软雅黑" w:hAnsi="微软雅黑" w:hint="eastAsia"/>
          <w:color w:val="FF0000"/>
        </w:rPr>
        <w:t>情况得到改善，但</w:t>
      </w:r>
      <w:r w:rsidR="00BA3824" w:rsidRPr="009A3584">
        <w:rPr>
          <w:rFonts w:ascii="微软雅黑" w:hAnsi="微软雅黑" w:hint="eastAsia"/>
          <w:color w:val="FF0000"/>
        </w:rPr>
        <w:t>在频繁刷新时</w:t>
      </w:r>
      <w:r w:rsidR="000B47CD" w:rsidRPr="009A3584">
        <w:rPr>
          <w:rFonts w:ascii="微软雅黑" w:hAnsi="微软雅黑" w:hint="eastAsia"/>
          <w:color w:val="FF0000"/>
        </w:rPr>
        <w:t>，</w:t>
      </w:r>
      <w:r w:rsidR="001161D6" w:rsidRPr="009A3584">
        <w:rPr>
          <w:rFonts w:ascii="微软雅黑" w:hAnsi="微软雅黑" w:hint="eastAsia"/>
          <w:color w:val="FF0000"/>
        </w:rPr>
        <w:t>此</w:t>
      </w:r>
      <w:r w:rsidR="00A33BEE" w:rsidRPr="009A3584">
        <w:rPr>
          <w:rFonts w:ascii="微软雅黑" w:hAnsi="微软雅黑" w:hint="eastAsia"/>
          <w:color w:val="FF0000"/>
        </w:rPr>
        <w:t>错误</w:t>
      </w:r>
      <w:r w:rsidR="00C70F78" w:rsidRPr="009A3584">
        <w:rPr>
          <w:rFonts w:ascii="微软雅黑" w:hAnsi="微软雅黑" w:hint="eastAsia"/>
          <w:color w:val="FF0000"/>
        </w:rPr>
        <w:t>仍然</w:t>
      </w:r>
      <w:r w:rsidR="001161D6" w:rsidRPr="009A3584">
        <w:rPr>
          <w:rFonts w:ascii="微软雅黑" w:hAnsi="微软雅黑" w:hint="eastAsia"/>
          <w:color w:val="FF0000"/>
        </w:rPr>
        <w:t>有可能</w:t>
      </w:r>
      <w:r w:rsidR="001D3265" w:rsidRPr="009A3584">
        <w:rPr>
          <w:rFonts w:ascii="微软雅黑" w:hAnsi="微软雅黑" w:hint="eastAsia"/>
          <w:color w:val="FF0000"/>
        </w:rPr>
        <w:t>发生</w:t>
      </w:r>
      <w:r w:rsidR="00BA3824" w:rsidRPr="009A3584">
        <w:rPr>
          <w:rFonts w:ascii="微软雅黑" w:hAnsi="微软雅黑" w:hint="eastAsia"/>
          <w:color w:val="FF0000"/>
        </w:rPr>
        <w:t>。</w:t>
      </w:r>
      <w:r w:rsidR="00AA31A9" w:rsidRPr="009A3584">
        <w:rPr>
          <w:rFonts w:ascii="微软雅黑" w:hAnsi="微软雅黑" w:hint="eastAsia"/>
          <w:color w:val="FF0000"/>
        </w:rPr>
        <w:t>遇到此</w:t>
      </w:r>
      <w:r w:rsidR="00A33BEE" w:rsidRPr="009A3584">
        <w:rPr>
          <w:rFonts w:ascii="微软雅黑" w:hAnsi="微软雅黑" w:hint="eastAsia"/>
          <w:color w:val="FF0000"/>
        </w:rPr>
        <w:t>错误，请重</w:t>
      </w:r>
      <w:proofErr w:type="gramStart"/>
      <w:r w:rsidR="00A33BEE" w:rsidRPr="009A3584">
        <w:rPr>
          <w:rFonts w:ascii="微软雅黑" w:hAnsi="微软雅黑" w:hint="eastAsia"/>
          <w:color w:val="FF0000"/>
        </w:rPr>
        <w:t>启</w:t>
      </w:r>
      <w:r w:rsidR="006B3786" w:rsidRPr="009A3584">
        <w:rPr>
          <w:rFonts w:ascii="微软雅黑" w:hAnsi="微软雅黑" w:hint="eastAsia"/>
          <w:color w:val="FF0000"/>
        </w:rPr>
        <w:t>服务端</w:t>
      </w:r>
      <w:proofErr w:type="gramEnd"/>
      <w:r w:rsidR="006B3786" w:rsidRPr="009A3584">
        <w:rPr>
          <w:rFonts w:ascii="微软雅黑" w:hAnsi="微软雅黑" w:hint="eastAsia"/>
          <w:color w:val="FF0000"/>
        </w:rPr>
        <w:t>与客户端。</w:t>
      </w:r>
    </w:p>
    <w:p w:rsidR="008C329F" w:rsidRPr="009A3584" w:rsidRDefault="008C329F" w:rsidP="009B320F">
      <w:pPr>
        <w:rPr>
          <w:rFonts w:ascii="微软雅黑" w:hAnsi="微软雅黑"/>
          <w:color w:val="FF0000"/>
        </w:rPr>
      </w:pPr>
      <w:r w:rsidRPr="009A3584">
        <w:rPr>
          <w:rFonts w:ascii="微软雅黑" w:hAnsi="微软雅黑"/>
          <w:color w:val="FF0000"/>
        </w:rPr>
        <w:tab/>
      </w:r>
      <w:r w:rsidRPr="009A3584">
        <w:rPr>
          <w:rFonts w:ascii="微软雅黑" w:hAnsi="微软雅黑" w:hint="eastAsia"/>
          <w:color w:val="FF0000"/>
        </w:rPr>
        <w:t>已然尽力乃至心力憔悴，</w:t>
      </w:r>
      <w:r w:rsidR="00DA5D63" w:rsidRPr="009A3584">
        <w:rPr>
          <w:rFonts w:ascii="微软雅黑" w:hAnsi="微软雅黑" w:hint="eastAsia"/>
          <w:color w:val="FF0000"/>
        </w:rPr>
        <w:t>还</w:t>
      </w:r>
      <w:r w:rsidRPr="009A3584">
        <w:rPr>
          <w:rFonts w:ascii="微软雅黑" w:hAnsi="微软雅黑" w:hint="eastAsia"/>
          <w:color w:val="FF0000"/>
        </w:rPr>
        <w:t>请助教手下留情。</w:t>
      </w:r>
    </w:p>
    <w:p w:rsidR="008B5F6D" w:rsidRPr="009A3584" w:rsidRDefault="00071B24" w:rsidP="009B320F">
      <w:pPr>
        <w:rPr>
          <w:rFonts w:ascii="微软雅黑" w:hAnsi="微软雅黑"/>
        </w:rPr>
      </w:pPr>
      <w:r w:rsidRPr="009A3584">
        <w:rPr>
          <w:rFonts w:ascii="微软雅黑" w:hAnsi="微软雅黑"/>
        </w:rPr>
        <w:tab/>
      </w:r>
      <w:r w:rsidRPr="009A3584">
        <w:rPr>
          <w:rFonts w:ascii="微软雅黑" w:hAnsi="微软雅黑" w:hint="eastAsia"/>
        </w:rPr>
        <w:t>本次实验完成了所有的基础功能与部分</w:t>
      </w:r>
      <w:r w:rsidR="00053E86" w:rsidRPr="009A3584">
        <w:rPr>
          <w:rFonts w:ascii="微软雅黑" w:hAnsi="微软雅黑" w:hint="eastAsia"/>
        </w:rPr>
        <w:t>选做</w:t>
      </w:r>
      <w:r w:rsidRPr="009A3584">
        <w:rPr>
          <w:rFonts w:ascii="微软雅黑" w:hAnsi="微软雅黑" w:hint="eastAsia"/>
        </w:rPr>
        <w:t>功能。</w:t>
      </w:r>
      <w:r w:rsidR="008B3DA6" w:rsidRPr="009A3584">
        <w:rPr>
          <w:rFonts w:ascii="微软雅黑" w:hAnsi="微软雅黑" w:hint="eastAsia"/>
        </w:rPr>
        <w:t>所有的功能都已经过测试</w:t>
      </w:r>
      <w:r w:rsidR="00BD6230" w:rsidRPr="009A3584">
        <w:rPr>
          <w:rFonts w:ascii="微软雅黑" w:hAnsi="微软雅黑" w:hint="eastAsia"/>
        </w:rPr>
        <w:t>，且保证无任何不实或夸大。如果您在测试时功能未运行正确，</w:t>
      </w:r>
      <w:r w:rsidR="00900CAD" w:rsidRPr="009A3584">
        <w:rPr>
          <w:rFonts w:ascii="微软雅黑" w:hAnsi="微软雅黑" w:hint="eastAsia"/>
        </w:rPr>
        <w:t>可能是由于</w:t>
      </w:r>
      <w:r w:rsidR="00F86CFA" w:rsidRPr="009A3584">
        <w:rPr>
          <w:rFonts w:ascii="微软雅黑" w:hAnsi="微软雅黑" w:hint="eastAsia"/>
        </w:rPr>
        <w:t>运行环境的问题。</w:t>
      </w:r>
    </w:p>
    <w:p w:rsidR="0079246B" w:rsidRPr="009A3584" w:rsidRDefault="002E733C" w:rsidP="009B320F">
      <w:pPr>
        <w:rPr>
          <w:rFonts w:ascii="微软雅黑" w:hAnsi="微软雅黑"/>
          <w:b/>
          <w:bCs/>
        </w:rPr>
      </w:pPr>
      <w:r w:rsidRPr="009A3584">
        <w:rPr>
          <w:rFonts w:ascii="微软雅黑" w:hAnsi="微软雅黑" w:hint="eastAsia"/>
          <w:b/>
          <w:bCs/>
        </w:rPr>
        <w:t>【多</w:t>
      </w:r>
      <w:r w:rsidR="00C66CD1" w:rsidRPr="009A3584">
        <w:rPr>
          <w:rFonts w:ascii="微软雅黑" w:hAnsi="微软雅黑" w:hint="eastAsia"/>
          <w:b/>
          <w:bCs/>
        </w:rPr>
        <w:t>客户</w:t>
      </w:r>
      <w:r w:rsidRPr="009A3584">
        <w:rPr>
          <w:rFonts w:ascii="微软雅黑" w:hAnsi="微软雅黑" w:hint="eastAsia"/>
          <w:b/>
          <w:bCs/>
        </w:rPr>
        <w:t>】</w:t>
      </w:r>
    </w:p>
    <w:p w:rsidR="00AE220F" w:rsidRPr="009A3584" w:rsidRDefault="00AE220F" w:rsidP="009B320F">
      <w:pPr>
        <w:rPr>
          <w:rFonts w:ascii="微软雅黑" w:hAnsi="微软雅黑"/>
        </w:rPr>
      </w:pPr>
      <w:r w:rsidRPr="009A3584">
        <w:rPr>
          <w:rFonts w:ascii="微软雅黑" w:hAnsi="微软雅黑"/>
        </w:rPr>
        <w:tab/>
      </w:r>
      <w:r w:rsidRPr="009A3584">
        <w:rPr>
          <w:rFonts w:ascii="微软雅黑" w:hAnsi="微软雅黑" w:hint="eastAsia"/>
        </w:rPr>
        <w:t>服务端可以同时连接并服务多个客户端。</w:t>
      </w:r>
    </w:p>
    <w:p w:rsidR="009A3584" w:rsidRPr="009A3584" w:rsidRDefault="009A3584" w:rsidP="009B320F">
      <w:pPr>
        <w:rPr>
          <w:rFonts w:ascii="微软雅黑" w:hAnsi="微软雅黑"/>
          <w:b/>
          <w:bCs/>
        </w:rPr>
      </w:pPr>
      <w:r w:rsidRPr="009A3584">
        <w:rPr>
          <w:rFonts w:ascii="微软雅黑" w:hAnsi="微软雅黑" w:hint="eastAsia"/>
          <w:b/>
          <w:bCs/>
        </w:rPr>
        <w:lastRenderedPageBreak/>
        <w:t>【进度条】</w:t>
      </w:r>
    </w:p>
    <w:p w:rsidR="009A3584" w:rsidRDefault="009A3584" w:rsidP="009B320F">
      <w:pPr>
        <w:rPr>
          <w:rFonts w:ascii="微软雅黑" w:hAnsi="微软雅黑"/>
        </w:rPr>
      </w:pPr>
      <w:r w:rsidRPr="009A3584">
        <w:rPr>
          <w:rFonts w:ascii="微软雅黑" w:hAnsi="微软雅黑"/>
          <w:b/>
          <w:bCs/>
        </w:rPr>
        <w:tab/>
      </w:r>
      <w:r w:rsidRPr="00B23E11">
        <w:rPr>
          <w:rFonts w:ascii="微软雅黑" w:hAnsi="微软雅黑" w:hint="eastAsia"/>
        </w:rPr>
        <w:t>客户端界面提供进度条</w:t>
      </w:r>
      <w:r w:rsidR="00637D3B" w:rsidRPr="00B23E11">
        <w:rPr>
          <w:rFonts w:ascii="微软雅黑" w:hAnsi="微软雅黑" w:hint="eastAsia"/>
        </w:rPr>
        <w:t>功能。可实时查看视频的播放进度，并</w:t>
      </w:r>
      <w:r w:rsidR="00B1600F">
        <w:rPr>
          <w:rFonts w:ascii="微软雅黑" w:hAnsi="微软雅黑" w:hint="eastAsia"/>
        </w:rPr>
        <w:t>通过拖动进度条进行播放位置跳转。</w:t>
      </w:r>
    </w:p>
    <w:p w:rsidR="00F544B4" w:rsidRDefault="00F544B4" w:rsidP="009B320F">
      <w:pPr>
        <w:rPr>
          <w:rFonts w:ascii="微软雅黑" w:hAnsi="微软雅黑"/>
          <w:b/>
          <w:bCs/>
        </w:rPr>
      </w:pPr>
      <w:r w:rsidRPr="000D1452">
        <w:rPr>
          <w:rFonts w:ascii="微软雅黑" w:hAnsi="微软雅黑" w:hint="eastAsia"/>
          <w:b/>
          <w:bCs/>
        </w:rPr>
        <w:t>【格式支持】</w:t>
      </w:r>
    </w:p>
    <w:p w:rsidR="009D1BAA" w:rsidRDefault="009D1BAA" w:rsidP="009B320F">
      <w:pPr>
        <w:rPr>
          <w:rFonts w:ascii="微软雅黑" w:hAnsi="微软雅黑"/>
        </w:rPr>
      </w:pPr>
      <w:r w:rsidRPr="007210B4">
        <w:rPr>
          <w:rFonts w:ascii="微软雅黑" w:hAnsi="微软雅黑"/>
        </w:rPr>
        <w:tab/>
      </w:r>
      <w:r w:rsidRPr="007210B4">
        <w:rPr>
          <w:rFonts w:ascii="微软雅黑" w:hAnsi="微软雅黑" w:hint="eastAsia"/>
        </w:rPr>
        <w:t>服务</w:t>
      </w:r>
      <w:proofErr w:type="gramStart"/>
      <w:r w:rsidRPr="007210B4">
        <w:rPr>
          <w:rFonts w:ascii="微软雅黑" w:hAnsi="微软雅黑" w:hint="eastAsia"/>
        </w:rPr>
        <w:t>端支持</w:t>
      </w:r>
      <w:proofErr w:type="gramEnd"/>
      <w:r w:rsidRPr="007210B4">
        <w:rPr>
          <w:rFonts w:ascii="微软雅黑" w:hAnsi="微软雅黑" w:hint="eastAsia"/>
        </w:rPr>
        <w:t>包括</w:t>
      </w:r>
      <w:r w:rsidR="00D26568">
        <w:rPr>
          <w:rFonts w:ascii="微软雅黑" w:hAnsi="微软雅黑" w:hint="eastAsia"/>
        </w:rPr>
        <w:t xml:space="preserve"> </w:t>
      </w:r>
      <w:r w:rsidRPr="00D26568">
        <w:rPr>
          <w:rFonts w:ascii="微软雅黑" w:hAnsi="微软雅黑" w:hint="eastAsia"/>
          <w:color w:val="0070C0"/>
        </w:rPr>
        <w:t>.</w:t>
      </w:r>
      <w:r w:rsidRPr="00D26568">
        <w:rPr>
          <w:rFonts w:ascii="微软雅黑" w:hAnsi="微软雅黑"/>
          <w:color w:val="0070C0"/>
        </w:rPr>
        <w:t>mp4</w:t>
      </w:r>
      <w:r w:rsidRPr="007210B4">
        <w:rPr>
          <w:rFonts w:ascii="微软雅黑" w:hAnsi="微软雅黑" w:hint="eastAsia"/>
        </w:rPr>
        <w:t>在内的</w:t>
      </w:r>
      <w:r w:rsidR="00FF633C">
        <w:rPr>
          <w:rFonts w:ascii="微软雅黑" w:hAnsi="微软雅黑" w:hint="eastAsia"/>
        </w:rPr>
        <w:t>常见视频格式，只要能够被</w:t>
      </w:r>
      <w:proofErr w:type="spellStart"/>
      <w:r w:rsidR="00FF633C" w:rsidRPr="00D26568">
        <w:rPr>
          <w:rFonts w:ascii="微软雅黑" w:hAnsi="微软雅黑" w:hint="eastAsia"/>
          <w:color w:val="0070C0"/>
        </w:rPr>
        <w:t>OpenCv</w:t>
      </w:r>
      <w:proofErr w:type="spellEnd"/>
      <w:r w:rsidR="00FF633C">
        <w:rPr>
          <w:rFonts w:ascii="微软雅黑" w:hAnsi="微软雅黑" w:hint="eastAsia"/>
        </w:rPr>
        <w:t>解码。</w:t>
      </w:r>
    </w:p>
    <w:p w:rsidR="00456A99" w:rsidRPr="00BA06C1" w:rsidRDefault="008D7A70" w:rsidP="009B320F">
      <w:pPr>
        <w:rPr>
          <w:rFonts w:ascii="微软雅黑" w:hAnsi="微软雅黑"/>
          <w:b/>
          <w:bCs/>
        </w:rPr>
      </w:pPr>
      <w:r w:rsidRPr="00BA06C1">
        <w:rPr>
          <w:rFonts w:ascii="微软雅黑" w:hAnsi="微软雅黑" w:hint="eastAsia"/>
          <w:b/>
          <w:bCs/>
        </w:rPr>
        <w:t>【播放速</w:t>
      </w:r>
      <w:r w:rsidR="00CD078D" w:rsidRPr="00BA06C1">
        <w:rPr>
          <w:rFonts w:ascii="微软雅黑" w:hAnsi="微软雅黑" w:hint="eastAsia"/>
          <w:b/>
          <w:bCs/>
        </w:rPr>
        <w:t>度调节</w:t>
      </w:r>
      <w:r w:rsidRPr="00BA06C1">
        <w:rPr>
          <w:rFonts w:ascii="微软雅黑" w:hAnsi="微软雅黑" w:hint="eastAsia"/>
          <w:b/>
          <w:bCs/>
        </w:rPr>
        <w:t>】</w:t>
      </w:r>
    </w:p>
    <w:p w:rsidR="008D7A70" w:rsidRPr="007210B4" w:rsidRDefault="008D7A70" w:rsidP="009B320F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 w:rsidR="00097387" w:rsidRPr="00B23E11">
        <w:rPr>
          <w:rFonts w:ascii="微软雅黑" w:hAnsi="微软雅黑" w:hint="eastAsia"/>
        </w:rPr>
        <w:t>客户端界面提供</w:t>
      </w:r>
      <w:r w:rsidR="00AD447F">
        <w:rPr>
          <w:rFonts w:ascii="微软雅黑" w:hAnsi="微软雅黑" w:hint="eastAsia"/>
        </w:rPr>
        <w:t>播放速度调节功能</w:t>
      </w:r>
      <w:r w:rsidR="00097387" w:rsidRPr="00B23E11">
        <w:rPr>
          <w:rFonts w:ascii="微软雅黑" w:hAnsi="微软雅黑" w:hint="eastAsia"/>
        </w:rPr>
        <w:t>。</w:t>
      </w:r>
      <w:r w:rsidR="00C468CE">
        <w:rPr>
          <w:rFonts w:ascii="微软雅黑" w:hAnsi="微软雅黑" w:hint="eastAsia"/>
        </w:rPr>
        <w:t>（但由于服务端解码速度限制，可能并不能</w:t>
      </w:r>
      <w:r w:rsidR="00B43C1A">
        <w:rPr>
          <w:rFonts w:ascii="微软雅黑" w:hAnsi="微软雅黑" w:hint="eastAsia"/>
        </w:rPr>
        <w:t>加速到预期速度</w:t>
      </w:r>
      <w:r w:rsidR="00C468CE">
        <w:rPr>
          <w:rFonts w:ascii="微软雅黑" w:hAnsi="微软雅黑" w:hint="eastAsia"/>
        </w:rPr>
        <w:t>）</w:t>
      </w:r>
    </w:p>
    <w:p w:rsidR="00D552C3" w:rsidRPr="009A3584" w:rsidRDefault="00AD19D9" w:rsidP="009B320F">
      <w:pPr>
        <w:rPr>
          <w:rFonts w:ascii="微软雅黑" w:hAnsi="微软雅黑"/>
          <w:b/>
          <w:bCs/>
        </w:rPr>
      </w:pPr>
      <w:r>
        <w:rPr>
          <w:rFonts w:ascii="微软雅黑" w:hAnsi="微软雅黑" w:hint="eastAsia"/>
          <w:b/>
          <w:bCs/>
        </w:rPr>
        <w:t>【</w:t>
      </w:r>
      <w:r w:rsidRPr="00AD19D9">
        <w:rPr>
          <w:rFonts w:ascii="微软雅黑" w:hAnsi="微软雅黑" w:hint="eastAsia"/>
          <w:b/>
          <w:bCs/>
        </w:rPr>
        <w:t>字幕加载</w:t>
      </w:r>
      <w:r>
        <w:rPr>
          <w:rFonts w:ascii="微软雅黑" w:hAnsi="微软雅黑" w:hint="eastAsia"/>
          <w:b/>
          <w:bCs/>
        </w:rPr>
        <w:t>】</w:t>
      </w:r>
    </w:p>
    <w:p w:rsidR="00E96E9A" w:rsidRDefault="00717637" w:rsidP="009B320F">
      <w:pPr>
        <w:rPr>
          <w:rFonts w:ascii="微软雅黑" w:hAnsi="微软雅黑"/>
        </w:rPr>
      </w:pPr>
      <w:r>
        <w:tab/>
      </w:r>
      <w:r w:rsidRPr="00B23E11">
        <w:rPr>
          <w:rFonts w:ascii="微软雅黑" w:hAnsi="微软雅黑" w:hint="eastAsia"/>
        </w:rPr>
        <w:t>客户端界面提供</w:t>
      </w:r>
      <w:r w:rsidR="00D3601E">
        <w:rPr>
          <w:rFonts w:ascii="微软雅黑" w:hAnsi="微软雅黑" w:hint="eastAsia"/>
        </w:rPr>
        <w:t>加载字幕功能</w:t>
      </w:r>
      <w:r w:rsidRPr="00B23E11">
        <w:rPr>
          <w:rFonts w:ascii="微软雅黑" w:hAnsi="微软雅黑" w:hint="eastAsia"/>
        </w:rPr>
        <w:t>。</w:t>
      </w:r>
      <w:r w:rsidR="00D3601E">
        <w:rPr>
          <w:rFonts w:ascii="微软雅黑" w:hAnsi="微软雅黑" w:hint="eastAsia"/>
        </w:rPr>
        <w:t>启用字幕后，服务端将</w:t>
      </w:r>
      <w:r w:rsidR="00956DC6">
        <w:rPr>
          <w:rFonts w:ascii="微软雅黑" w:hAnsi="微软雅黑" w:hint="eastAsia"/>
        </w:rPr>
        <w:t>自动搜索字幕</w:t>
      </w:r>
      <w:r w:rsidR="00852EDA">
        <w:rPr>
          <w:rFonts w:ascii="微软雅黑" w:hAnsi="微软雅黑" w:hint="eastAsia"/>
        </w:rPr>
        <w:t>，</w:t>
      </w:r>
      <w:r w:rsidR="00553BE1">
        <w:rPr>
          <w:rFonts w:ascii="微软雅黑" w:hAnsi="微软雅黑" w:hint="eastAsia"/>
        </w:rPr>
        <w:t>并传给客户端。</w:t>
      </w:r>
    </w:p>
    <w:p w:rsidR="002247E7" w:rsidRPr="007A58EB" w:rsidRDefault="002247E7" w:rsidP="009B320F">
      <w:pPr>
        <w:rPr>
          <w:b/>
          <w:bCs/>
        </w:rPr>
      </w:pPr>
      <w:r w:rsidRPr="007A58EB">
        <w:rPr>
          <w:rFonts w:ascii="微软雅黑" w:hAnsi="微软雅黑" w:hint="eastAsia"/>
          <w:b/>
          <w:bCs/>
        </w:rPr>
        <w:t>【播放列表与搜索】</w:t>
      </w:r>
    </w:p>
    <w:p w:rsidR="00B069D1" w:rsidRDefault="007A58EB" w:rsidP="009B320F">
      <w:pPr>
        <w:rPr>
          <w:rFonts w:ascii="微软雅黑" w:hAnsi="微软雅黑"/>
        </w:rPr>
      </w:pPr>
      <w:r>
        <w:tab/>
      </w:r>
      <w:r w:rsidRPr="00B23E11">
        <w:rPr>
          <w:rFonts w:ascii="微软雅黑" w:hAnsi="微软雅黑" w:hint="eastAsia"/>
        </w:rPr>
        <w:t>客户端界面提供</w:t>
      </w:r>
      <w:r w:rsidR="007B1E96">
        <w:rPr>
          <w:rFonts w:ascii="微软雅黑" w:hAnsi="微软雅黑" w:hint="eastAsia"/>
        </w:rPr>
        <w:t>播放列表</w:t>
      </w:r>
      <w:r>
        <w:rPr>
          <w:rFonts w:ascii="微软雅黑" w:hAnsi="微软雅黑" w:hint="eastAsia"/>
        </w:rPr>
        <w:t>功能</w:t>
      </w:r>
      <w:r w:rsidR="007E24F8">
        <w:rPr>
          <w:rFonts w:ascii="微软雅黑" w:hAnsi="微软雅黑" w:hint="eastAsia"/>
        </w:rPr>
        <w:t>，连接服务端后</w:t>
      </w:r>
      <w:r w:rsidR="00146E0F">
        <w:rPr>
          <w:rFonts w:ascii="微软雅黑" w:hAnsi="微软雅黑" w:hint="eastAsia"/>
        </w:rPr>
        <w:t>，会</w:t>
      </w:r>
      <w:r w:rsidR="009637A4">
        <w:rPr>
          <w:rFonts w:ascii="微软雅黑" w:hAnsi="微软雅黑" w:hint="eastAsia"/>
        </w:rPr>
        <w:t>自动获取播放列表，</w:t>
      </w:r>
      <w:r w:rsidR="000E5E7A">
        <w:rPr>
          <w:rFonts w:ascii="微软雅黑" w:hAnsi="微软雅黑" w:hint="eastAsia"/>
        </w:rPr>
        <w:t>并可进行基于关键字的搜索</w:t>
      </w:r>
      <w:r w:rsidR="0000756D">
        <w:rPr>
          <w:rFonts w:ascii="微软雅黑" w:hAnsi="微软雅黑" w:hint="eastAsia"/>
        </w:rPr>
        <w:t>。</w:t>
      </w:r>
    </w:p>
    <w:p w:rsidR="004A50B8" w:rsidRDefault="00650FB9" w:rsidP="009B320F">
      <w:pPr>
        <w:rPr>
          <w:rFonts w:ascii="微软雅黑" w:hAnsi="微软雅黑"/>
          <w:b/>
          <w:bCs/>
        </w:rPr>
      </w:pPr>
      <w:r w:rsidRPr="001612F1">
        <w:rPr>
          <w:rFonts w:ascii="微软雅黑" w:hAnsi="微软雅黑" w:hint="eastAsia"/>
          <w:b/>
          <w:bCs/>
        </w:rPr>
        <w:t>【</w:t>
      </w:r>
      <w:r w:rsidR="00E44033" w:rsidRPr="001612F1">
        <w:rPr>
          <w:rFonts w:ascii="微软雅黑" w:hAnsi="微软雅黑"/>
          <w:b/>
          <w:bCs/>
        </w:rPr>
        <w:t>视频质量</w:t>
      </w:r>
      <w:r w:rsidR="007F0EA7">
        <w:rPr>
          <w:rFonts w:ascii="微软雅黑" w:hAnsi="微软雅黑" w:hint="eastAsia"/>
          <w:b/>
          <w:bCs/>
        </w:rPr>
        <w:t>-压缩传输</w:t>
      </w:r>
      <w:r w:rsidRPr="001612F1">
        <w:rPr>
          <w:rFonts w:ascii="微软雅黑" w:hAnsi="微软雅黑" w:hint="eastAsia"/>
          <w:b/>
          <w:bCs/>
        </w:rPr>
        <w:t>】</w:t>
      </w:r>
    </w:p>
    <w:p w:rsidR="00F13A98" w:rsidRDefault="00BF367D" w:rsidP="009B320F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 w:rsidR="001612F1" w:rsidRPr="00B23E11">
        <w:rPr>
          <w:rFonts w:ascii="微软雅黑" w:hAnsi="微软雅黑" w:hint="eastAsia"/>
        </w:rPr>
        <w:t>客户端界面提供</w:t>
      </w:r>
      <w:r>
        <w:rPr>
          <w:rFonts w:ascii="微软雅黑" w:hAnsi="微软雅黑" w:hint="eastAsia"/>
        </w:rPr>
        <w:t>压缩传输</w:t>
      </w:r>
      <w:r w:rsidR="00F0740C">
        <w:rPr>
          <w:rFonts w:ascii="微软雅黑" w:hAnsi="微软雅黑" w:hint="eastAsia"/>
        </w:rPr>
        <w:t>功能。启用此功能</w:t>
      </w:r>
      <w:r w:rsidR="00997A22">
        <w:rPr>
          <w:rFonts w:ascii="微软雅黑" w:hAnsi="微软雅黑" w:hint="eastAsia"/>
        </w:rPr>
        <w:t>，</w:t>
      </w:r>
      <w:r w:rsidR="00F324C3">
        <w:rPr>
          <w:rFonts w:ascii="微软雅黑" w:hAnsi="微软雅黑" w:hint="eastAsia"/>
        </w:rPr>
        <w:t>服务端将发送压缩后的视频</w:t>
      </w:r>
      <w:r w:rsidR="00705CF4">
        <w:rPr>
          <w:rFonts w:ascii="微软雅黑" w:hAnsi="微软雅黑" w:hint="eastAsia"/>
        </w:rPr>
        <w:t>数据</w:t>
      </w:r>
      <w:r w:rsidR="00F324C3">
        <w:rPr>
          <w:rFonts w:ascii="微软雅黑" w:hAnsi="微软雅黑" w:hint="eastAsia"/>
        </w:rPr>
        <w:t>（</w:t>
      </w:r>
      <w:r w:rsidR="00705CF4">
        <w:rPr>
          <w:rFonts w:ascii="微软雅黑" w:hAnsi="微软雅黑" w:hint="eastAsia"/>
        </w:rPr>
        <w:t>画质会降低</w:t>
      </w:r>
      <w:r w:rsidR="00F324C3">
        <w:rPr>
          <w:rFonts w:ascii="微软雅黑" w:hAnsi="微软雅黑" w:hint="eastAsia"/>
        </w:rPr>
        <w:t>）</w:t>
      </w:r>
      <w:r w:rsidR="00705CF4">
        <w:rPr>
          <w:rFonts w:ascii="微软雅黑" w:hAnsi="微软雅黑" w:hint="eastAsia"/>
        </w:rPr>
        <w:t>。</w:t>
      </w:r>
    </w:p>
    <w:p w:rsidR="001612F1" w:rsidRDefault="00705CF4" w:rsidP="009B320F">
      <w:pPr>
        <w:rPr>
          <w:rFonts w:ascii="微软雅黑" w:hAnsi="微软雅黑"/>
          <w:b/>
          <w:bCs/>
        </w:rPr>
      </w:pPr>
      <w:r w:rsidRPr="000E2C0E">
        <w:rPr>
          <w:rFonts w:ascii="微软雅黑" w:hAnsi="微软雅黑" w:hint="eastAsia"/>
          <w:b/>
          <w:bCs/>
        </w:rPr>
        <w:t>【全屏显示】</w:t>
      </w:r>
    </w:p>
    <w:p w:rsidR="00064705" w:rsidRDefault="00981380" w:rsidP="009B320F">
      <w:pPr>
        <w:rPr>
          <w:rFonts w:ascii="微软雅黑" w:hAnsi="微软雅黑"/>
        </w:rPr>
      </w:pPr>
      <w:r>
        <w:rPr>
          <w:rFonts w:ascii="微软雅黑" w:hAnsi="微软雅黑"/>
          <w:b/>
          <w:bCs/>
        </w:rPr>
        <w:tab/>
      </w:r>
      <w:r w:rsidR="00F302FF" w:rsidRPr="00B23E11">
        <w:rPr>
          <w:rFonts w:ascii="微软雅黑" w:hAnsi="微软雅黑" w:hint="eastAsia"/>
        </w:rPr>
        <w:t>客户端界面提供</w:t>
      </w:r>
      <w:r w:rsidR="00FF601F" w:rsidRPr="00FF601F">
        <w:rPr>
          <w:rFonts w:ascii="微软雅黑" w:hAnsi="微软雅黑" w:hint="eastAsia"/>
        </w:rPr>
        <w:t>全屏显示</w:t>
      </w:r>
      <w:r w:rsidR="00F302FF">
        <w:rPr>
          <w:rFonts w:ascii="微软雅黑" w:hAnsi="微软雅黑" w:hint="eastAsia"/>
        </w:rPr>
        <w:t>功能。</w:t>
      </w:r>
      <w:r w:rsidR="00A127F2">
        <w:rPr>
          <w:rFonts w:ascii="微软雅黑" w:hAnsi="微软雅黑" w:hint="eastAsia"/>
        </w:rPr>
        <w:t>可以进行全屏播放。</w:t>
      </w:r>
    </w:p>
    <w:p w:rsidR="00737485" w:rsidRPr="0057015C" w:rsidRDefault="00F034D9" w:rsidP="009B320F">
      <w:pPr>
        <w:rPr>
          <w:rFonts w:ascii="微软雅黑" w:hAnsi="微软雅黑"/>
          <w:b/>
          <w:bCs/>
        </w:rPr>
      </w:pPr>
      <w:r w:rsidRPr="0057015C">
        <w:rPr>
          <w:rFonts w:ascii="微软雅黑" w:hAnsi="微软雅黑" w:hint="eastAsia"/>
          <w:b/>
          <w:bCs/>
        </w:rPr>
        <w:t>【错误处理】</w:t>
      </w:r>
    </w:p>
    <w:p w:rsidR="00F034D9" w:rsidRDefault="00F034D9" w:rsidP="009B320F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>
        <w:rPr>
          <w:rFonts w:ascii="微软雅黑" w:hAnsi="微软雅黑" w:hint="eastAsia"/>
        </w:rPr>
        <w:t>对运行中的大多数错误都进行了</w:t>
      </w:r>
      <w:r w:rsidRPr="0057015C">
        <w:rPr>
          <w:rFonts w:ascii="微软雅黑" w:hAnsi="微软雅黑" w:hint="eastAsia"/>
          <w:color w:val="0070C0"/>
        </w:rPr>
        <w:t>t</w:t>
      </w:r>
      <w:r w:rsidRPr="0057015C">
        <w:rPr>
          <w:rFonts w:ascii="微软雅黑" w:hAnsi="微软雅黑"/>
          <w:color w:val="0070C0"/>
        </w:rPr>
        <w:t>ry-except</w:t>
      </w:r>
      <w:r>
        <w:rPr>
          <w:rFonts w:ascii="微软雅黑" w:hAnsi="微软雅黑" w:hint="eastAsia"/>
        </w:rPr>
        <w:t>处理</w:t>
      </w:r>
    </w:p>
    <w:p w:rsidR="008555E6" w:rsidRDefault="008555E6" w:rsidP="009B320F">
      <w:pPr>
        <w:rPr>
          <w:rFonts w:ascii="微软雅黑" w:hAnsi="微软雅黑"/>
        </w:rPr>
      </w:pPr>
    </w:p>
    <w:p w:rsidR="00064705" w:rsidRPr="00C844AA" w:rsidRDefault="00DD639F" w:rsidP="009B320F">
      <w:pPr>
        <w:rPr>
          <w:rFonts w:ascii="微软雅黑" w:hAnsi="微软雅黑"/>
          <w:b/>
          <w:bCs/>
          <w:sz w:val="24"/>
          <w:szCs w:val="28"/>
        </w:rPr>
      </w:pPr>
      <w:r w:rsidRPr="00C844AA">
        <w:rPr>
          <w:rFonts w:ascii="微软雅黑" w:hAnsi="微软雅黑" w:hint="eastAsia"/>
          <w:b/>
          <w:bCs/>
          <w:sz w:val="24"/>
          <w:szCs w:val="28"/>
        </w:rPr>
        <w:lastRenderedPageBreak/>
        <w:t>Ⅳ</w:t>
      </w:r>
      <w:r w:rsidRPr="00C844AA">
        <w:rPr>
          <w:rFonts w:ascii="微软雅黑" w:hAnsi="微软雅黑"/>
          <w:b/>
          <w:bCs/>
          <w:sz w:val="24"/>
          <w:szCs w:val="28"/>
        </w:rPr>
        <w:t xml:space="preserve">. </w:t>
      </w:r>
      <w:r w:rsidR="00F54C6C" w:rsidRPr="00C844AA">
        <w:rPr>
          <w:rFonts w:ascii="微软雅黑" w:hAnsi="微软雅黑"/>
          <w:b/>
          <w:bCs/>
          <w:sz w:val="24"/>
          <w:szCs w:val="28"/>
        </w:rPr>
        <w:t xml:space="preserve"> </w:t>
      </w:r>
      <w:r w:rsidR="004737F9" w:rsidRPr="00C844AA">
        <w:rPr>
          <w:rFonts w:ascii="微软雅黑" w:hAnsi="微软雅黑" w:hint="eastAsia"/>
          <w:b/>
          <w:bCs/>
          <w:sz w:val="24"/>
          <w:szCs w:val="28"/>
        </w:rPr>
        <w:t>界面说明</w:t>
      </w:r>
    </w:p>
    <w:p w:rsidR="004737F9" w:rsidRDefault="004737F9" w:rsidP="009B320F">
      <w:pPr>
        <w:rPr>
          <w:rFonts w:ascii="微软雅黑" w:hAnsi="微软雅黑"/>
          <w:b/>
          <w:bCs/>
        </w:rPr>
      </w:pPr>
      <w:r>
        <w:rPr>
          <w:rFonts w:ascii="微软雅黑" w:hAnsi="微软雅黑"/>
          <w:b/>
          <w:bCs/>
        </w:rPr>
        <w:tab/>
      </w:r>
      <w:r>
        <w:rPr>
          <w:rFonts w:ascii="微软雅黑" w:hAnsi="微软雅黑" w:hint="eastAsia"/>
          <w:b/>
          <w:bCs/>
        </w:rPr>
        <w:t>客户端GUI界面如下：</w:t>
      </w:r>
    </w:p>
    <w:p w:rsidR="00D71BD4" w:rsidRPr="004737F9" w:rsidRDefault="00794700" w:rsidP="009B320F">
      <w:pPr>
        <w:rPr>
          <w:rFonts w:ascii="微软雅黑" w:hAnsi="微软雅黑"/>
          <w:b/>
          <w:bCs/>
        </w:rPr>
      </w:pPr>
      <w:r>
        <w:rPr>
          <w:rFonts w:ascii="微软雅黑" w:hAnsi="微软雅黑" w:hint="eastAsia"/>
          <w:b/>
          <w:bCs/>
          <w:noProof/>
        </w:rPr>
        <w:drawing>
          <wp:inline distT="0" distB="0" distL="0" distR="0">
            <wp:extent cx="5274310" cy="3106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无标题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00" w:rsidRDefault="00794700" w:rsidP="009B320F">
      <w:pPr>
        <w:rPr>
          <w:rFonts w:ascii="微软雅黑" w:hAnsi="微软雅黑"/>
        </w:rPr>
      </w:pPr>
      <w:r>
        <w:rPr>
          <w:rFonts w:ascii="微软雅黑" w:hAnsi="微软雅黑" w:hint="eastAsia"/>
        </w:rPr>
        <w:t>将鼠标置于对应按钮上将有</w:t>
      </w:r>
      <w:r w:rsidR="00200EA5">
        <w:rPr>
          <w:rFonts w:ascii="微软雅黑" w:hAnsi="微软雅黑" w:hint="eastAsia"/>
        </w:rPr>
        <w:t>相关</w:t>
      </w:r>
      <w:r>
        <w:rPr>
          <w:rFonts w:ascii="微软雅黑" w:hAnsi="微软雅黑" w:hint="eastAsia"/>
        </w:rPr>
        <w:t>说明</w:t>
      </w:r>
      <w:r w:rsidR="00200EA5">
        <w:rPr>
          <w:rFonts w:ascii="微软雅黑" w:hAnsi="微软雅黑" w:hint="eastAsia"/>
        </w:rPr>
        <w:t>。</w:t>
      </w:r>
    </w:p>
    <w:p w:rsidR="006C3899" w:rsidRDefault="006C3899" w:rsidP="009B320F">
      <w:pPr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 wp14:anchorId="6BE3EB8E" wp14:editId="21D09542">
            <wp:extent cx="216000" cy="216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ay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  <w:noProof/>
        </w:rPr>
        <w:drawing>
          <wp:inline distT="0" distB="0" distL="0" distR="0">
            <wp:extent cx="216000" cy="21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us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</w:t>
      </w:r>
      <w:r w:rsidR="00756717">
        <w:rPr>
          <w:rFonts w:ascii="微软雅黑" w:hAnsi="微软雅黑"/>
        </w:rPr>
        <w:t xml:space="preserve">  </w:t>
      </w:r>
      <w:r w:rsidR="001E3134">
        <w:rPr>
          <w:rFonts w:ascii="微软雅黑" w:hAnsi="微软雅黑" w:hint="eastAsia"/>
        </w:rPr>
        <w:t>播放与暂停</w:t>
      </w:r>
      <w:r w:rsidR="00610DE5">
        <w:rPr>
          <w:rFonts w:ascii="微软雅黑" w:hAnsi="微软雅黑" w:hint="eastAsia"/>
        </w:rPr>
        <w:t>。</w:t>
      </w:r>
    </w:p>
    <w:p w:rsidR="009473B7" w:rsidRDefault="00122874" w:rsidP="009B320F">
      <w:pPr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216000" cy="216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op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停止播放</w:t>
      </w:r>
      <w:r w:rsidR="001E3134">
        <w:rPr>
          <w:rFonts w:ascii="微软雅黑" w:hAnsi="微软雅黑" w:hint="eastAsia"/>
        </w:rPr>
        <w:t>。</w:t>
      </w:r>
    </w:p>
    <w:p w:rsidR="0047733F" w:rsidRDefault="00814173" w:rsidP="009B320F">
      <w:pPr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216000" cy="216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ress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7E">
        <w:rPr>
          <w:rFonts w:ascii="微软雅黑" w:hAnsi="微软雅黑" w:hint="eastAsia"/>
        </w:rPr>
        <w:t xml:space="preserve"> 压缩传输模式，</w:t>
      </w:r>
      <w:r w:rsidR="00A3491D">
        <w:rPr>
          <w:rFonts w:ascii="微软雅黑" w:hAnsi="微软雅黑" w:hint="eastAsia"/>
        </w:rPr>
        <w:t>开启时将压缩传输视频，</w:t>
      </w:r>
      <w:r w:rsidR="001656AD">
        <w:rPr>
          <w:rFonts w:ascii="微软雅黑" w:hAnsi="微软雅黑" w:hint="eastAsia"/>
        </w:rPr>
        <w:t>视频</w:t>
      </w:r>
      <w:r w:rsidR="00A3491D">
        <w:rPr>
          <w:rFonts w:ascii="微软雅黑" w:hAnsi="微软雅黑" w:hint="eastAsia"/>
        </w:rPr>
        <w:t>质量会下降；</w:t>
      </w:r>
      <w:r w:rsidR="00491FC2">
        <w:rPr>
          <w:rFonts w:ascii="微软雅黑" w:hAnsi="微软雅黑" w:hint="eastAsia"/>
        </w:rPr>
        <w:t>按钮</w:t>
      </w:r>
      <w:proofErr w:type="gramStart"/>
      <w:r w:rsidR="00491FC2">
        <w:rPr>
          <w:rFonts w:ascii="微软雅黑" w:hAnsi="微软雅黑" w:hint="eastAsia"/>
        </w:rPr>
        <w:t>为白未开启</w:t>
      </w:r>
      <w:proofErr w:type="gramEnd"/>
      <w:r w:rsidR="00491FC2">
        <w:rPr>
          <w:rFonts w:ascii="微软雅黑" w:hAnsi="微软雅黑" w:hint="eastAsia"/>
        </w:rPr>
        <w:t>，</w:t>
      </w:r>
      <w:proofErr w:type="gramStart"/>
      <w:r w:rsidR="00491FC2">
        <w:rPr>
          <w:rFonts w:ascii="微软雅黑" w:hAnsi="微软雅黑" w:hint="eastAsia"/>
        </w:rPr>
        <w:t>为蓝已开启</w:t>
      </w:r>
      <w:proofErr w:type="gramEnd"/>
      <w:r w:rsidR="00A3491D">
        <w:rPr>
          <w:rFonts w:ascii="微软雅黑" w:hAnsi="微软雅黑" w:hint="eastAsia"/>
        </w:rPr>
        <w:t>；</w:t>
      </w:r>
      <w:r w:rsidR="008B3A87">
        <w:rPr>
          <w:rFonts w:ascii="微软雅黑" w:hAnsi="微软雅黑" w:hint="eastAsia"/>
        </w:rPr>
        <w:t>按下按钮以切换</w:t>
      </w:r>
      <w:r w:rsidR="00A3491D">
        <w:rPr>
          <w:rFonts w:ascii="微软雅黑" w:hAnsi="微软雅黑" w:hint="eastAsia"/>
        </w:rPr>
        <w:t>。</w:t>
      </w:r>
    </w:p>
    <w:p w:rsidR="00B54711" w:rsidRDefault="00060655" w:rsidP="009B320F">
      <w:pPr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216000" cy="21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btitl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字幕模式，</w:t>
      </w:r>
      <w:r w:rsidR="00F03929">
        <w:rPr>
          <w:rFonts w:ascii="微软雅黑" w:hAnsi="微软雅黑" w:hint="eastAsia"/>
        </w:rPr>
        <w:t>开启时将显示字幕，如果有的话；</w:t>
      </w:r>
      <w:r w:rsidR="00AD316E">
        <w:rPr>
          <w:rFonts w:ascii="微软雅黑" w:hAnsi="微软雅黑" w:hint="eastAsia"/>
        </w:rPr>
        <w:t>按钮</w:t>
      </w:r>
      <w:proofErr w:type="gramStart"/>
      <w:r w:rsidR="00AD316E">
        <w:rPr>
          <w:rFonts w:ascii="微软雅黑" w:hAnsi="微软雅黑" w:hint="eastAsia"/>
        </w:rPr>
        <w:t>为白未开启</w:t>
      </w:r>
      <w:proofErr w:type="gramEnd"/>
      <w:r w:rsidR="00AD316E">
        <w:rPr>
          <w:rFonts w:ascii="微软雅黑" w:hAnsi="微软雅黑" w:hint="eastAsia"/>
        </w:rPr>
        <w:t>，</w:t>
      </w:r>
      <w:proofErr w:type="gramStart"/>
      <w:r w:rsidR="00AD316E">
        <w:rPr>
          <w:rFonts w:ascii="微软雅黑" w:hAnsi="微软雅黑" w:hint="eastAsia"/>
        </w:rPr>
        <w:t>为蓝已开启</w:t>
      </w:r>
      <w:proofErr w:type="gramEnd"/>
      <w:r w:rsidR="009706EE">
        <w:rPr>
          <w:rFonts w:ascii="微软雅黑" w:hAnsi="微软雅黑" w:hint="eastAsia"/>
        </w:rPr>
        <w:t>；</w:t>
      </w:r>
      <w:r w:rsidR="00AD316E">
        <w:rPr>
          <w:rFonts w:ascii="微软雅黑" w:hAnsi="微软雅黑" w:hint="eastAsia"/>
        </w:rPr>
        <w:t>按下按钮以切换。</w:t>
      </w:r>
    </w:p>
    <w:p w:rsidR="00B93102" w:rsidRDefault="0098797B" w:rsidP="009B320F">
      <w:pPr>
        <w:rPr>
          <w:rFonts w:ascii="微软雅黑" w:hAnsi="微软雅黑"/>
          <w:color w:val="FF0000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216000" cy="216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llScreen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全屏模式，</w:t>
      </w:r>
      <w:r w:rsidR="00823B3C">
        <w:rPr>
          <w:rFonts w:ascii="微软雅黑" w:hAnsi="微软雅黑" w:hint="eastAsia"/>
        </w:rPr>
        <w:t>按下将以全屏进行播放。</w:t>
      </w:r>
      <w:r w:rsidR="00823B3C" w:rsidRPr="00537463">
        <w:rPr>
          <w:rFonts w:ascii="微软雅黑" w:hAnsi="微软雅黑" w:hint="eastAsia"/>
          <w:color w:val="FF0000"/>
        </w:rPr>
        <w:t>（按下 E</w:t>
      </w:r>
      <w:r w:rsidR="00823B3C" w:rsidRPr="00537463">
        <w:rPr>
          <w:rFonts w:ascii="微软雅黑" w:hAnsi="微软雅黑"/>
          <w:color w:val="FF0000"/>
        </w:rPr>
        <w:t xml:space="preserve">sc </w:t>
      </w:r>
      <w:r w:rsidR="00823B3C" w:rsidRPr="00537463">
        <w:rPr>
          <w:rFonts w:ascii="微软雅黑" w:hAnsi="微软雅黑" w:hint="eastAsia"/>
          <w:color w:val="FF0000"/>
        </w:rPr>
        <w:t>键退出）</w:t>
      </w:r>
    </w:p>
    <w:p w:rsidR="0083798B" w:rsidRPr="0081191C" w:rsidRDefault="00503664" w:rsidP="009B320F">
      <w:pPr>
        <w:rPr>
          <w:rFonts w:ascii="微软雅黑" w:hAnsi="微软雅黑"/>
        </w:rPr>
      </w:pPr>
      <w:r>
        <w:rPr>
          <w:rFonts w:ascii="微软雅黑" w:hAnsi="微软雅黑" w:hint="eastAsia"/>
          <w:noProof/>
          <w:color w:val="FF0000"/>
        </w:rPr>
        <w:drawing>
          <wp:inline distT="0" distB="0" distL="0" distR="0">
            <wp:extent cx="216000" cy="216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arch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91C">
        <w:rPr>
          <w:rFonts w:ascii="微软雅黑" w:hAnsi="微软雅黑" w:hint="eastAsia"/>
          <w:color w:val="FF0000"/>
        </w:rPr>
        <w:t xml:space="preserve"> </w:t>
      </w:r>
      <w:r w:rsidR="0081191C" w:rsidRPr="0081191C">
        <w:rPr>
          <w:rFonts w:ascii="微软雅黑" w:hAnsi="微软雅黑" w:hint="eastAsia"/>
        </w:rPr>
        <w:t>按关键词进行搜索</w:t>
      </w:r>
      <w:r w:rsidR="0081191C">
        <w:rPr>
          <w:rFonts w:ascii="微软雅黑" w:hAnsi="微软雅黑" w:hint="eastAsia"/>
        </w:rPr>
        <w:t>，留空关键词将显示所有视频</w:t>
      </w:r>
    </w:p>
    <w:p w:rsidR="009706EE" w:rsidRDefault="00EB64C6" w:rsidP="009B320F">
      <w:pPr>
        <w:rPr>
          <w:rFonts w:ascii="微软雅黑" w:hAnsi="微软雅黑"/>
        </w:rPr>
      </w:pPr>
      <w:r>
        <w:rPr>
          <w:rFonts w:ascii="微软雅黑" w:hAnsi="微软雅黑" w:hint="eastAsia"/>
        </w:rPr>
        <w:t>【播放速度调节栏】调节播放速度</w:t>
      </w:r>
    </w:p>
    <w:p w:rsidR="004B7609" w:rsidRDefault="00A52D1C" w:rsidP="009B320F">
      <w:pPr>
        <w:rPr>
          <w:rFonts w:ascii="微软雅黑" w:hAnsi="微软雅黑"/>
        </w:rPr>
      </w:pPr>
      <w:r>
        <w:rPr>
          <w:rFonts w:ascii="微软雅黑" w:hAnsi="微软雅黑" w:hint="eastAsia"/>
        </w:rPr>
        <w:t>【字幕</w:t>
      </w:r>
      <w:r w:rsidR="006D21A5">
        <w:rPr>
          <w:rFonts w:ascii="微软雅黑" w:hAnsi="微软雅黑" w:hint="eastAsia"/>
        </w:rPr>
        <w:t>时间</w:t>
      </w:r>
      <w:r>
        <w:rPr>
          <w:rFonts w:ascii="微软雅黑" w:hAnsi="微软雅黑" w:hint="eastAsia"/>
        </w:rPr>
        <w:t>调节栏】调节字幕</w:t>
      </w:r>
      <w:r w:rsidR="00771AD9">
        <w:rPr>
          <w:rFonts w:ascii="微软雅黑" w:hAnsi="微软雅黑" w:hint="eastAsia"/>
        </w:rPr>
        <w:t>时间</w:t>
      </w:r>
      <w:r>
        <w:rPr>
          <w:rFonts w:ascii="微软雅黑" w:hAnsi="微软雅黑" w:hint="eastAsia"/>
        </w:rPr>
        <w:t>偏移</w:t>
      </w:r>
    </w:p>
    <w:p w:rsidR="0020771A" w:rsidRDefault="00137628" w:rsidP="009B320F">
      <w:pPr>
        <w:rPr>
          <w:rFonts w:ascii="微软雅黑" w:hAnsi="微软雅黑"/>
        </w:rPr>
      </w:pPr>
      <w:r>
        <w:rPr>
          <w:rFonts w:ascii="微软雅黑" w:hAnsi="微软雅黑" w:hint="eastAsia"/>
        </w:rPr>
        <w:t>【进度条】拖动</w:t>
      </w:r>
      <w:r w:rsidR="00116C2D">
        <w:rPr>
          <w:rFonts w:ascii="微软雅黑" w:hAnsi="微软雅黑" w:hint="eastAsia"/>
        </w:rPr>
        <w:t>以调节播放进度</w:t>
      </w:r>
      <w:r w:rsidR="0009555D">
        <w:rPr>
          <w:rFonts w:ascii="微软雅黑" w:hAnsi="微软雅黑" w:hint="eastAsia"/>
        </w:rPr>
        <w:t>。注意，必须</w:t>
      </w:r>
      <w:r w:rsidR="008B53AD">
        <w:rPr>
          <w:rFonts w:ascii="微软雅黑" w:hAnsi="微软雅黑" w:hint="eastAsia"/>
        </w:rPr>
        <w:t>按下</w:t>
      </w:r>
      <w:r w:rsidR="0009555D">
        <w:rPr>
          <w:rFonts w:ascii="微软雅黑" w:hAnsi="微软雅黑" w:hint="eastAsia"/>
        </w:rPr>
        <w:t>滑块</w:t>
      </w:r>
      <w:r w:rsidR="008B53AD">
        <w:rPr>
          <w:rFonts w:ascii="微软雅黑" w:hAnsi="微软雅黑" w:hint="eastAsia"/>
        </w:rPr>
        <w:t>进行</w:t>
      </w:r>
      <w:r w:rsidR="0009555D">
        <w:rPr>
          <w:rFonts w:ascii="微软雅黑" w:hAnsi="微软雅黑" w:hint="eastAsia"/>
        </w:rPr>
        <w:t>拖动，</w:t>
      </w:r>
      <w:r w:rsidR="00897DEC">
        <w:rPr>
          <w:rFonts w:ascii="微软雅黑" w:hAnsi="微软雅黑" w:hint="eastAsia"/>
        </w:rPr>
        <w:t>点击白带并无效果。</w:t>
      </w:r>
    </w:p>
    <w:p w:rsidR="003C1043" w:rsidRDefault="003C1043" w:rsidP="009B320F">
      <w:pPr>
        <w:rPr>
          <w:rFonts w:ascii="微软雅黑" w:hAnsi="微软雅黑"/>
        </w:rPr>
      </w:pPr>
    </w:p>
    <w:p w:rsidR="0020771A" w:rsidRDefault="00041381" w:rsidP="009B320F">
      <w:pPr>
        <w:rPr>
          <w:rFonts w:ascii="微软雅黑" w:hAnsi="微软雅黑"/>
          <w:b/>
          <w:bCs/>
          <w:sz w:val="24"/>
          <w:szCs w:val="28"/>
        </w:rPr>
      </w:pPr>
      <w:r w:rsidRPr="00EE3036">
        <w:rPr>
          <w:rFonts w:ascii="微软雅黑" w:hAnsi="微软雅黑" w:hint="eastAsia"/>
          <w:b/>
          <w:bCs/>
          <w:sz w:val="24"/>
          <w:szCs w:val="28"/>
        </w:rPr>
        <w:t>Ⅴ</w:t>
      </w:r>
      <w:r w:rsidRPr="00EE3036">
        <w:rPr>
          <w:rFonts w:ascii="微软雅黑" w:hAnsi="微软雅黑" w:hint="eastAsia"/>
          <w:b/>
          <w:bCs/>
          <w:sz w:val="24"/>
          <w:szCs w:val="28"/>
        </w:rPr>
        <w:t>.</w:t>
      </w:r>
      <w:r w:rsidRPr="00EE3036">
        <w:rPr>
          <w:rFonts w:ascii="微软雅黑" w:hAnsi="微软雅黑"/>
          <w:b/>
          <w:bCs/>
          <w:sz w:val="24"/>
          <w:szCs w:val="28"/>
        </w:rPr>
        <w:t xml:space="preserve"> </w:t>
      </w:r>
      <w:r w:rsidRPr="00EE3036">
        <w:rPr>
          <w:rFonts w:ascii="微软雅黑" w:hAnsi="微软雅黑" w:hint="eastAsia"/>
          <w:b/>
          <w:bCs/>
          <w:sz w:val="24"/>
          <w:szCs w:val="28"/>
        </w:rPr>
        <w:t>思考与建议</w:t>
      </w:r>
    </w:p>
    <w:p w:rsidR="00DB4BB8" w:rsidRDefault="00DB4BB8" w:rsidP="009B320F">
      <w:pPr>
        <w:rPr>
          <w:rFonts w:ascii="微软雅黑" w:hAnsi="微软雅黑"/>
        </w:rPr>
      </w:pPr>
      <w:r w:rsidRPr="0082222C">
        <w:rPr>
          <w:rFonts w:ascii="微软雅黑" w:hAnsi="微软雅黑"/>
        </w:rPr>
        <w:tab/>
      </w:r>
      <w:r w:rsidR="007731D6" w:rsidRPr="0082222C">
        <w:rPr>
          <w:rFonts w:ascii="微软雅黑" w:hAnsi="微软雅黑" w:hint="eastAsia"/>
        </w:rPr>
        <w:t>在此次实验中，</w:t>
      </w:r>
      <w:r w:rsidR="000F2EB5">
        <w:rPr>
          <w:rFonts w:ascii="微软雅黑" w:hAnsi="微软雅黑" w:hint="eastAsia"/>
        </w:rPr>
        <w:t>出乎意料地，</w:t>
      </w:r>
      <w:r w:rsidR="0077004A" w:rsidRPr="0082222C">
        <w:rPr>
          <w:rFonts w:ascii="微软雅黑" w:hAnsi="微软雅黑" w:hint="eastAsia"/>
        </w:rPr>
        <w:t>工作的重心并非</w:t>
      </w:r>
      <w:r w:rsidR="002D121A">
        <w:rPr>
          <w:rFonts w:ascii="微软雅黑" w:hAnsi="微软雅黑" w:hint="eastAsia"/>
        </w:rPr>
        <w:t>RTP/</w:t>
      </w:r>
      <w:r w:rsidR="002D121A">
        <w:rPr>
          <w:rFonts w:ascii="微软雅黑" w:hAnsi="微软雅黑"/>
        </w:rPr>
        <w:t>RTCP</w:t>
      </w:r>
      <w:r w:rsidR="00E7247F">
        <w:rPr>
          <w:rFonts w:ascii="微软雅黑" w:hAnsi="微软雅黑"/>
        </w:rPr>
        <w:t>/RTSP</w:t>
      </w:r>
      <w:r w:rsidR="002D121A">
        <w:rPr>
          <w:rFonts w:ascii="微软雅黑" w:hAnsi="微软雅黑" w:hint="eastAsia"/>
        </w:rPr>
        <w:t>协议，</w:t>
      </w:r>
      <w:r w:rsidR="008E5BFA">
        <w:rPr>
          <w:rFonts w:ascii="微软雅黑" w:hAnsi="微软雅黑" w:hint="eastAsia"/>
        </w:rPr>
        <w:t>而是</w:t>
      </w:r>
      <w:r w:rsidR="0059719D">
        <w:rPr>
          <w:rFonts w:ascii="微软雅黑" w:hAnsi="微软雅黑" w:hint="eastAsia"/>
        </w:rPr>
        <w:t>与</w:t>
      </w:r>
      <w:r w:rsidR="007F229E">
        <w:rPr>
          <w:rFonts w:ascii="微软雅黑" w:hAnsi="微软雅黑" w:hint="eastAsia"/>
        </w:rPr>
        <w:t>视频播放器本身的</w:t>
      </w:r>
      <w:r w:rsidR="00EE0B89">
        <w:rPr>
          <w:rFonts w:ascii="微软雅黑" w:hAnsi="微软雅黑" w:hint="eastAsia"/>
        </w:rPr>
        <w:t>视频编解码</w:t>
      </w:r>
      <w:r w:rsidR="00070CDD">
        <w:rPr>
          <w:rFonts w:ascii="微软雅黑" w:hAnsi="微软雅黑" w:hint="eastAsia"/>
        </w:rPr>
        <w:t>、界面逻辑</w:t>
      </w:r>
      <w:r w:rsidR="00D24480">
        <w:rPr>
          <w:rFonts w:ascii="微软雅黑" w:hAnsi="微软雅黑" w:hint="eastAsia"/>
        </w:rPr>
        <w:t>及</w:t>
      </w:r>
      <w:proofErr w:type="spellStart"/>
      <w:r w:rsidR="00070CDD">
        <w:rPr>
          <w:rFonts w:ascii="微软雅黑" w:hAnsi="微软雅黑" w:hint="eastAsia"/>
        </w:rPr>
        <w:t>Py</w:t>
      </w:r>
      <w:r w:rsidR="00070CDD">
        <w:rPr>
          <w:rFonts w:ascii="微软雅黑" w:hAnsi="微软雅黑"/>
        </w:rPr>
        <w:t>Qt</w:t>
      </w:r>
      <w:proofErr w:type="spellEnd"/>
      <w:r w:rsidR="00D24480">
        <w:rPr>
          <w:rFonts w:ascii="微软雅黑" w:hAnsi="微软雅黑" w:hint="eastAsia"/>
        </w:rPr>
        <w:t>本身斗智斗勇。</w:t>
      </w:r>
      <w:r w:rsidR="001E335C">
        <w:rPr>
          <w:rFonts w:ascii="微软雅黑" w:hAnsi="微软雅黑" w:hint="eastAsia"/>
        </w:rPr>
        <w:t>在上个实验中，</w:t>
      </w:r>
      <w:r w:rsidR="00AC2B02">
        <w:rPr>
          <w:rFonts w:ascii="微软雅黑" w:hAnsi="微软雅黑" w:hint="eastAsia"/>
        </w:rPr>
        <w:t>我个人认为收获良多，</w:t>
      </w:r>
      <w:r w:rsidR="00E0105B">
        <w:rPr>
          <w:rFonts w:ascii="微软雅黑" w:hAnsi="微软雅黑" w:hint="eastAsia"/>
        </w:rPr>
        <w:t>并也在精益求精中</w:t>
      </w:r>
      <w:r w:rsidR="005750B0">
        <w:rPr>
          <w:rFonts w:ascii="微软雅黑" w:hAnsi="微软雅黑" w:hint="eastAsia"/>
        </w:rPr>
        <w:t>侥幸</w:t>
      </w:r>
      <w:r w:rsidR="00E0105B">
        <w:rPr>
          <w:rFonts w:ascii="微软雅黑" w:hAnsi="微软雅黑" w:hint="eastAsia"/>
        </w:rPr>
        <w:t>收获了9</w:t>
      </w:r>
      <w:r w:rsidR="00E0105B">
        <w:rPr>
          <w:rFonts w:ascii="微软雅黑" w:hAnsi="微软雅黑"/>
        </w:rPr>
        <w:t>4</w:t>
      </w:r>
      <w:r w:rsidR="00E0105B">
        <w:rPr>
          <w:rFonts w:ascii="微软雅黑" w:hAnsi="微软雅黑" w:hint="eastAsia"/>
        </w:rPr>
        <w:t>分的高分</w:t>
      </w:r>
      <w:r w:rsidR="004B41DA">
        <w:rPr>
          <w:rFonts w:ascii="微软雅黑" w:hAnsi="微软雅黑" w:hint="eastAsia"/>
        </w:rPr>
        <w:t>。然而对于这个作业，</w:t>
      </w:r>
      <w:r w:rsidR="008B72E0">
        <w:rPr>
          <w:rFonts w:ascii="微软雅黑" w:hAnsi="微软雅黑" w:hint="eastAsia"/>
        </w:rPr>
        <w:t>我却感到前所未有的</w:t>
      </w:r>
      <w:r w:rsidR="00835FBA">
        <w:rPr>
          <w:rFonts w:ascii="微软雅黑" w:hAnsi="微软雅黑" w:hint="eastAsia"/>
        </w:rPr>
        <w:t>抗拒与痛苦。</w:t>
      </w:r>
    </w:p>
    <w:p w:rsidR="00601244" w:rsidRDefault="001F14C8" w:rsidP="009B320F">
      <w:pPr>
        <w:rPr>
          <w:rFonts w:ascii="微软雅黑" w:hAnsi="微软雅黑" w:hint="eastAsia"/>
        </w:rPr>
      </w:pPr>
      <w:r>
        <w:rPr>
          <w:rFonts w:ascii="微软雅黑" w:hAnsi="微软雅黑"/>
        </w:rPr>
        <w:tab/>
      </w:r>
      <w:r w:rsidR="008569D7">
        <w:rPr>
          <w:rFonts w:ascii="微软雅黑" w:hAnsi="微软雅黑" w:hint="eastAsia"/>
        </w:rPr>
        <w:t>首先</w:t>
      </w:r>
      <w:r w:rsidRPr="001F14C8">
        <w:rPr>
          <w:rFonts w:ascii="微软雅黑" w:hAnsi="微软雅黑" w:hint="eastAsia"/>
        </w:rPr>
        <w:t>，形式上，此次</w:t>
      </w:r>
      <w:r w:rsidRPr="001F14C8">
        <w:rPr>
          <w:rFonts w:ascii="微软雅黑" w:hAnsi="微软雅黑"/>
        </w:rPr>
        <w:t xml:space="preserve"> RTP 与之前的 FTP 均为应用层协议，任务上有重复的嫌疑，学习的性价比</w:t>
      </w:r>
      <w:r w:rsidR="009261E7">
        <w:rPr>
          <w:rFonts w:ascii="微软雅黑" w:hAnsi="微软雅黑" w:hint="eastAsia"/>
        </w:rPr>
        <w:t>堪称</w:t>
      </w:r>
      <w:r w:rsidRPr="001F14C8">
        <w:rPr>
          <w:rFonts w:ascii="微软雅黑" w:hAnsi="微软雅黑"/>
        </w:rPr>
        <w:t>有限。</w:t>
      </w:r>
      <w:r w:rsidR="004656EA">
        <w:rPr>
          <w:rFonts w:ascii="微软雅黑" w:hAnsi="微软雅黑" w:hint="eastAsia"/>
        </w:rPr>
        <w:t>其次</w:t>
      </w:r>
      <w:r w:rsidRPr="001F14C8">
        <w:rPr>
          <w:rFonts w:ascii="微软雅黑" w:hAnsi="微软雅黑"/>
        </w:rPr>
        <w:t>，内容上，这次 RTP 大作业</w:t>
      </w:r>
      <w:r w:rsidR="004A0665">
        <w:rPr>
          <w:rFonts w:ascii="微软雅黑" w:hAnsi="微软雅黑" w:hint="eastAsia"/>
        </w:rPr>
        <w:t>工作重心</w:t>
      </w:r>
      <w:r w:rsidR="0045357E">
        <w:rPr>
          <w:rFonts w:ascii="微软雅黑" w:hAnsi="微软雅黑" w:hint="eastAsia"/>
        </w:rPr>
        <w:t>并不在</w:t>
      </w:r>
      <w:r w:rsidRPr="001F14C8">
        <w:rPr>
          <w:rFonts w:ascii="微软雅黑" w:hAnsi="微软雅黑"/>
        </w:rPr>
        <w:t>网络协议</w:t>
      </w:r>
      <w:r w:rsidR="00A7683A">
        <w:rPr>
          <w:rFonts w:ascii="微软雅黑" w:hAnsi="微软雅黑" w:hint="eastAsia"/>
        </w:rPr>
        <w:t>上</w:t>
      </w:r>
      <w:r w:rsidRPr="001F14C8">
        <w:rPr>
          <w:rFonts w:ascii="微软雅黑" w:hAnsi="微软雅黑"/>
        </w:rPr>
        <w:t>，更多重心在音视频编码解码，以及播放器逻辑</w:t>
      </w:r>
      <w:r w:rsidR="007E7907">
        <w:rPr>
          <w:rFonts w:ascii="微软雅黑" w:hAnsi="微软雅黑" w:hint="eastAsia"/>
        </w:rPr>
        <w:t>上</w:t>
      </w:r>
      <w:r w:rsidR="00CD0D3F">
        <w:rPr>
          <w:rFonts w:ascii="微软雅黑" w:hAnsi="微软雅黑" w:hint="eastAsia"/>
        </w:rPr>
        <w:t>。</w:t>
      </w:r>
      <w:r w:rsidR="00C9542C">
        <w:rPr>
          <w:rFonts w:ascii="微软雅黑" w:hAnsi="微软雅黑" w:hint="eastAsia"/>
        </w:rPr>
        <w:t>这些内容本身难度较大，</w:t>
      </w:r>
      <w:r w:rsidR="00152BEE">
        <w:rPr>
          <w:rFonts w:ascii="微软雅黑" w:hAnsi="微软雅黑" w:hint="eastAsia"/>
        </w:rPr>
        <w:t>在大三上学业繁忙的时段布置</w:t>
      </w:r>
      <w:r w:rsidR="007303AD">
        <w:rPr>
          <w:rFonts w:ascii="微软雅黑" w:hAnsi="微软雅黑" w:hint="eastAsia"/>
        </w:rPr>
        <w:t>这样的作业，</w:t>
      </w:r>
      <w:r w:rsidR="008C43C8">
        <w:rPr>
          <w:rFonts w:ascii="微软雅黑" w:hAnsi="微软雅黑" w:hint="eastAsia"/>
        </w:rPr>
        <w:t>着实令人头秃。</w:t>
      </w:r>
      <w:r w:rsidR="008C7A45">
        <w:rPr>
          <w:rFonts w:ascii="微软雅黑" w:hAnsi="微软雅黑" w:hint="eastAsia"/>
        </w:rPr>
        <w:t>最后</w:t>
      </w:r>
      <w:r w:rsidRPr="001F14C8">
        <w:rPr>
          <w:rFonts w:ascii="微软雅黑" w:hAnsi="微软雅黑"/>
        </w:rPr>
        <w:t>，可能是由于首次布置，作业描述</w:t>
      </w:r>
      <w:r w:rsidR="00B52DFC">
        <w:rPr>
          <w:rFonts w:ascii="微软雅黑" w:hAnsi="微软雅黑" w:hint="eastAsia"/>
        </w:rPr>
        <w:t>并不够清晰</w:t>
      </w:r>
      <w:r w:rsidRPr="001F14C8">
        <w:rPr>
          <w:rFonts w:ascii="微软雅黑" w:hAnsi="微软雅黑"/>
        </w:rPr>
        <w:t>，</w:t>
      </w:r>
      <w:r w:rsidR="005814D0">
        <w:rPr>
          <w:rFonts w:ascii="微软雅黑" w:hAnsi="微软雅黑" w:hint="eastAsia"/>
        </w:rPr>
        <w:t>且</w:t>
      </w:r>
      <w:r w:rsidR="00162615">
        <w:rPr>
          <w:rFonts w:ascii="微软雅黑" w:hAnsi="微软雅黑" w:hint="eastAsia"/>
        </w:rPr>
        <w:t>评分标准比较模糊，</w:t>
      </w:r>
      <w:r w:rsidR="00AF282C">
        <w:rPr>
          <w:rFonts w:ascii="微软雅黑" w:hAnsi="微软雅黑" w:hint="eastAsia"/>
        </w:rPr>
        <w:t>又设立了相当多的</w:t>
      </w:r>
      <w:r w:rsidR="00754FD4">
        <w:rPr>
          <w:rFonts w:ascii="微软雅黑" w:hAnsi="微软雅黑" w:hint="eastAsia"/>
        </w:rPr>
        <w:t>加分项，</w:t>
      </w:r>
      <w:r w:rsidR="00022DEC">
        <w:rPr>
          <w:rFonts w:ascii="微软雅黑" w:hAnsi="微软雅黑" w:hint="eastAsia"/>
        </w:rPr>
        <w:t>内卷尤其严重</w:t>
      </w:r>
      <w:r w:rsidR="0012673C">
        <w:rPr>
          <w:rFonts w:ascii="微软雅黑" w:hAnsi="微软雅黑" w:hint="eastAsia"/>
        </w:rPr>
        <w:t>，</w:t>
      </w:r>
      <w:r w:rsidR="00CE16F5">
        <w:rPr>
          <w:rFonts w:ascii="微软雅黑" w:hAnsi="微软雅黑" w:hint="eastAsia"/>
        </w:rPr>
        <w:t>造成</w:t>
      </w:r>
      <w:r w:rsidR="00DF3650">
        <w:rPr>
          <w:rFonts w:ascii="微软雅黑" w:hAnsi="微软雅黑" w:hint="eastAsia"/>
        </w:rPr>
        <w:t>同学们无可奈何地</w:t>
      </w:r>
      <w:r w:rsidR="008A3A1A">
        <w:rPr>
          <w:rFonts w:ascii="微软雅黑" w:hAnsi="微软雅黑" w:hint="eastAsia"/>
        </w:rPr>
        <w:t>将时间花在</w:t>
      </w:r>
      <w:r w:rsidR="00015831">
        <w:rPr>
          <w:rFonts w:ascii="微软雅黑" w:hAnsi="微软雅黑" w:hint="eastAsia"/>
        </w:rPr>
        <w:t>本身意义并不大的</w:t>
      </w:r>
      <w:r w:rsidR="00B34899">
        <w:rPr>
          <w:rFonts w:ascii="微软雅黑" w:hAnsi="微软雅黑" w:hint="eastAsia"/>
        </w:rPr>
        <w:t>工作上。</w:t>
      </w:r>
      <w:r w:rsidR="0060286B">
        <w:rPr>
          <w:rFonts w:ascii="微软雅黑" w:hAnsi="微软雅黑" w:hint="eastAsia"/>
        </w:rPr>
        <w:t>（以上观点</w:t>
      </w:r>
      <w:r w:rsidR="00B549DF">
        <w:rPr>
          <w:rFonts w:ascii="微软雅黑" w:hAnsi="微软雅黑" w:hint="eastAsia"/>
        </w:rPr>
        <w:t>并</w:t>
      </w:r>
      <w:r w:rsidR="007039DB">
        <w:rPr>
          <w:rFonts w:ascii="微软雅黑" w:hAnsi="微软雅黑" w:hint="eastAsia"/>
        </w:rPr>
        <w:t>不</w:t>
      </w:r>
      <w:r w:rsidR="00786B5A">
        <w:rPr>
          <w:rFonts w:ascii="微软雅黑" w:hAnsi="微软雅黑" w:hint="eastAsia"/>
        </w:rPr>
        <w:t>仅仅</w:t>
      </w:r>
      <w:r w:rsidR="007039DB">
        <w:rPr>
          <w:rFonts w:ascii="微软雅黑" w:hAnsi="微软雅黑" w:hint="eastAsia"/>
        </w:rPr>
        <w:t>为</w:t>
      </w:r>
      <w:r w:rsidR="00B549DF">
        <w:rPr>
          <w:rFonts w:ascii="微软雅黑" w:hAnsi="微软雅黑" w:hint="eastAsia"/>
        </w:rPr>
        <w:t>个人观点</w:t>
      </w:r>
      <w:r w:rsidR="0060286B">
        <w:rPr>
          <w:rFonts w:ascii="微软雅黑" w:hAnsi="微软雅黑" w:hint="eastAsia"/>
        </w:rPr>
        <w:t>）</w:t>
      </w:r>
    </w:p>
    <w:p w:rsidR="00647601" w:rsidRDefault="006C52DB" w:rsidP="009B320F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 w:rsidR="00211003">
        <w:rPr>
          <w:rFonts w:ascii="微软雅黑" w:hAnsi="微软雅黑" w:hint="eastAsia"/>
        </w:rPr>
        <w:t>此外，</w:t>
      </w:r>
      <w:r w:rsidR="00DF3F40">
        <w:rPr>
          <w:rFonts w:ascii="微软雅黑" w:hAnsi="微软雅黑" w:hint="eastAsia"/>
        </w:rPr>
        <w:t>在这次实验中</w:t>
      </w:r>
      <w:r w:rsidR="004735CA">
        <w:rPr>
          <w:rFonts w:ascii="微软雅黑" w:hAnsi="微软雅黑" w:hint="eastAsia"/>
        </w:rPr>
        <w:t>，</w:t>
      </w:r>
      <w:r w:rsidR="00CB7265">
        <w:rPr>
          <w:rFonts w:ascii="微软雅黑" w:hAnsi="微软雅黑" w:hint="eastAsia"/>
        </w:rPr>
        <w:t>GUI</w:t>
      </w:r>
      <w:r w:rsidR="00C64B36">
        <w:rPr>
          <w:rFonts w:ascii="微软雅黑" w:hAnsi="微软雅黑" w:hint="eastAsia"/>
        </w:rPr>
        <w:t>框架</w:t>
      </w:r>
      <w:proofErr w:type="spellStart"/>
      <w:r w:rsidR="00CB7265">
        <w:rPr>
          <w:rFonts w:ascii="微软雅黑" w:hAnsi="微软雅黑" w:hint="eastAsia"/>
        </w:rPr>
        <w:t>Py</w:t>
      </w:r>
      <w:r w:rsidR="00CB7265">
        <w:rPr>
          <w:rFonts w:ascii="微软雅黑" w:hAnsi="微软雅黑"/>
        </w:rPr>
        <w:t>Qt</w:t>
      </w:r>
      <w:proofErr w:type="spellEnd"/>
      <w:r w:rsidR="00065C53">
        <w:rPr>
          <w:rFonts w:ascii="微软雅黑" w:hAnsi="微软雅黑" w:hint="eastAsia"/>
        </w:rPr>
        <w:t>的线程问题又屡屡造成应用程序未响应</w:t>
      </w:r>
      <w:r w:rsidR="00AE742E">
        <w:rPr>
          <w:rFonts w:ascii="微软雅黑" w:hAnsi="微软雅黑" w:hint="eastAsia"/>
        </w:rPr>
        <w:t>，屡教不改，</w:t>
      </w:r>
      <w:r w:rsidR="00114577">
        <w:rPr>
          <w:rFonts w:ascii="微软雅黑" w:hAnsi="微软雅黑" w:hint="eastAsia"/>
        </w:rPr>
        <w:t>令人</w:t>
      </w:r>
      <w:r w:rsidR="00B0732E">
        <w:rPr>
          <w:rFonts w:ascii="微软雅黑" w:hAnsi="微软雅黑" w:hint="eastAsia"/>
        </w:rPr>
        <w:t>头秃。</w:t>
      </w:r>
      <w:r w:rsidR="00C50846">
        <w:rPr>
          <w:rFonts w:ascii="微软雅黑" w:hAnsi="微软雅黑" w:hint="eastAsia"/>
        </w:rPr>
        <w:t>而为了</w:t>
      </w:r>
      <w:r w:rsidR="00F81752">
        <w:rPr>
          <w:rFonts w:ascii="微软雅黑" w:hAnsi="微软雅黑" w:hint="eastAsia"/>
        </w:rPr>
        <w:t>在短时间内实现</w:t>
      </w:r>
      <w:r w:rsidR="00142B7B">
        <w:rPr>
          <w:rFonts w:ascii="微软雅黑" w:hAnsi="微软雅黑" w:hint="eastAsia"/>
        </w:rPr>
        <w:t>播放器，</w:t>
      </w:r>
      <w:r w:rsidR="009918E7">
        <w:rPr>
          <w:rFonts w:ascii="微软雅黑" w:hAnsi="微软雅黑" w:hint="eastAsia"/>
        </w:rPr>
        <w:t>代码本身的质量也</w:t>
      </w:r>
      <w:r w:rsidR="00646EB8">
        <w:rPr>
          <w:rFonts w:ascii="微软雅黑" w:hAnsi="微软雅黑" w:hint="eastAsia"/>
        </w:rPr>
        <w:t>不可能高到</w:t>
      </w:r>
      <w:r w:rsidR="004045DC">
        <w:rPr>
          <w:rFonts w:ascii="微软雅黑" w:hAnsi="微软雅黑" w:hint="eastAsia"/>
        </w:rPr>
        <w:t>哪里去。</w:t>
      </w:r>
      <w:r w:rsidR="00313F7D">
        <w:rPr>
          <w:rFonts w:ascii="微软雅黑" w:hAnsi="微软雅黑" w:hint="eastAsia"/>
        </w:rPr>
        <w:t>花大量时间精力</w:t>
      </w:r>
      <w:r w:rsidR="0045494A">
        <w:rPr>
          <w:rFonts w:ascii="微软雅黑" w:hAnsi="微软雅黑" w:hint="eastAsia"/>
        </w:rPr>
        <w:t>纠结</w:t>
      </w:r>
      <w:r w:rsidR="00A11909">
        <w:rPr>
          <w:rFonts w:ascii="微软雅黑" w:hAnsi="微软雅黑" w:hint="eastAsia"/>
        </w:rPr>
        <w:t>学习中</w:t>
      </w:r>
      <w:r w:rsidR="0045494A">
        <w:rPr>
          <w:rFonts w:ascii="微软雅黑" w:hAnsi="微软雅黑" w:hint="eastAsia"/>
        </w:rPr>
        <w:t>无关紧要</w:t>
      </w:r>
      <w:r w:rsidR="00A9676F">
        <w:rPr>
          <w:rFonts w:ascii="微软雅黑" w:hAnsi="微软雅黑" w:hint="eastAsia"/>
        </w:rPr>
        <w:t>而又</w:t>
      </w:r>
      <w:r w:rsidR="002C68F6">
        <w:rPr>
          <w:rFonts w:ascii="微软雅黑" w:hAnsi="微软雅黑" w:hint="eastAsia"/>
        </w:rPr>
        <w:t>困难重重</w:t>
      </w:r>
      <w:r w:rsidR="0045494A">
        <w:rPr>
          <w:rFonts w:ascii="微软雅黑" w:hAnsi="微软雅黑" w:hint="eastAsia"/>
        </w:rPr>
        <w:t>的问题</w:t>
      </w:r>
      <w:r w:rsidR="00A368C0">
        <w:rPr>
          <w:rFonts w:ascii="微软雅黑" w:hAnsi="微软雅黑" w:hint="eastAsia"/>
        </w:rPr>
        <w:t>，最后</w:t>
      </w:r>
      <w:r w:rsidR="002672E9">
        <w:rPr>
          <w:rFonts w:ascii="微软雅黑" w:hAnsi="微软雅黑" w:hint="eastAsia"/>
        </w:rPr>
        <w:t>计算机网络</w:t>
      </w:r>
      <w:proofErr w:type="gramStart"/>
      <w:r w:rsidR="007D7EC0">
        <w:rPr>
          <w:rFonts w:ascii="微软雅黑" w:hAnsi="微软雅黑" w:hint="eastAsia"/>
        </w:rPr>
        <w:t>本身</w:t>
      </w:r>
      <w:r w:rsidR="002672E9">
        <w:rPr>
          <w:rFonts w:ascii="微软雅黑" w:hAnsi="微软雅黑" w:hint="eastAsia"/>
        </w:rPr>
        <w:t>学习</w:t>
      </w:r>
      <w:proofErr w:type="gramEnd"/>
      <w:r w:rsidR="002672E9">
        <w:rPr>
          <w:rFonts w:ascii="微软雅黑" w:hAnsi="微软雅黑" w:hint="eastAsia"/>
        </w:rPr>
        <w:t>的</w:t>
      </w:r>
      <w:r w:rsidR="00A368C0">
        <w:rPr>
          <w:rFonts w:ascii="微软雅黑" w:hAnsi="微软雅黑" w:hint="eastAsia"/>
        </w:rPr>
        <w:t>目的</w:t>
      </w:r>
      <w:r w:rsidR="00284DB6">
        <w:rPr>
          <w:rFonts w:ascii="微软雅黑" w:hAnsi="微软雅黑" w:hint="eastAsia"/>
        </w:rPr>
        <w:t>却</w:t>
      </w:r>
      <w:r w:rsidR="002672E9">
        <w:rPr>
          <w:rFonts w:ascii="微软雅黑" w:hAnsi="微软雅黑" w:hint="eastAsia"/>
        </w:rPr>
        <w:t>并未</w:t>
      </w:r>
      <w:r w:rsidR="00F17EFE">
        <w:rPr>
          <w:rFonts w:ascii="微软雅黑" w:hAnsi="微软雅黑" w:hint="eastAsia"/>
        </w:rPr>
        <w:t>达到多少，这就是我对此次作业的最深印象。</w:t>
      </w:r>
    </w:p>
    <w:p w:rsidR="007B31A6" w:rsidRDefault="00A56296" w:rsidP="009B320F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 w:rsidR="007B31A6">
        <w:rPr>
          <w:rFonts w:ascii="微软雅黑" w:hAnsi="微软雅黑" w:hint="eastAsia"/>
        </w:rPr>
        <w:t>无论如何，</w:t>
      </w:r>
      <w:r w:rsidR="00660822">
        <w:rPr>
          <w:rFonts w:ascii="微软雅黑" w:hAnsi="微软雅黑" w:hint="eastAsia"/>
        </w:rPr>
        <w:t>感谢助教在群内</w:t>
      </w:r>
      <w:proofErr w:type="gramStart"/>
      <w:r w:rsidR="00660822">
        <w:rPr>
          <w:rFonts w:ascii="微软雅黑" w:hAnsi="微软雅黑" w:hint="eastAsia"/>
        </w:rPr>
        <w:t>与私聊中</w:t>
      </w:r>
      <w:proofErr w:type="gramEnd"/>
      <w:r w:rsidR="00660822">
        <w:rPr>
          <w:rFonts w:ascii="微软雅黑" w:hAnsi="微软雅黑" w:hint="eastAsia"/>
        </w:rPr>
        <w:t>的</w:t>
      </w:r>
      <w:r w:rsidR="0078117A">
        <w:rPr>
          <w:rFonts w:ascii="微软雅黑" w:hAnsi="微软雅黑" w:hint="eastAsia"/>
        </w:rPr>
        <w:t>倾力解答。</w:t>
      </w:r>
      <w:r w:rsidR="008213A6">
        <w:rPr>
          <w:rFonts w:ascii="微软雅黑" w:hAnsi="微软雅黑" w:hint="eastAsia"/>
        </w:rPr>
        <w:t>希望此课程</w:t>
      </w:r>
      <w:r w:rsidR="00712F7D">
        <w:rPr>
          <w:rFonts w:ascii="微软雅黑" w:hAnsi="微软雅黑" w:hint="eastAsia"/>
        </w:rPr>
        <w:t>在今后</w:t>
      </w:r>
      <w:r w:rsidR="008213A6">
        <w:rPr>
          <w:rFonts w:ascii="微软雅黑" w:hAnsi="微软雅黑" w:hint="eastAsia"/>
        </w:rPr>
        <w:t>能够不断改善，</w:t>
      </w:r>
      <w:r w:rsidR="00643AE6">
        <w:rPr>
          <w:rFonts w:ascii="微软雅黑" w:hAnsi="微软雅黑" w:hint="eastAsia"/>
        </w:rPr>
        <w:t>作业布置更为合理</w:t>
      </w:r>
      <w:r w:rsidR="00467C74">
        <w:rPr>
          <w:rFonts w:ascii="微软雅黑" w:hAnsi="微软雅黑" w:hint="eastAsia"/>
        </w:rPr>
        <w:t>，</w:t>
      </w:r>
      <w:r w:rsidR="00E73725">
        <w:rPr>
          <w:rFonts w:ascii="微软雅黑" w:hAnsi="微软雅黑" w:hint="eastAsia"/>
        </w:rPr>
        <w:t>让后人获益更多。</w:t>
      </w:r>
    </w:p>
    <w:p w:rsidR="00663A35" w:rsidRPr="007B31A6" w:rsidRDefault="00663A35" w:rsidP="009B320F">
      <w:pPr>
        <w:rPr>
          <w:rFonts w:ascii="微软雅黑" w:hAnsi="微软雅黑" w:hint="eastAsia"/>
        </w:rPr>
      </w:pPr>
      <w:bookmarkStart w:id="0" w:name="_GoBack"/>
      <w:bookmarkEnd w:id="0"/>
    </w:p>
    <w:sectPr w:rsidR="00663A35" w:rsidRPr="007B31A6" w:rsidSect="00A177A1">
      <w:headerReference w:type="default" r:id="rId16"/>
      <w:footerReference w:type="default" r:id="rId17"/>
      <w:pgSz w:w="11906" w:h="16838"/>
      <w:pgMar w:top="1440" w:right="1800" w:bottom="1440" w:left="1800" w:header="113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28C2" w:rsidRDefault="00C728C2" w:rsidP="00EF0604">
      <w:r>
        <w:separator/>
      </w:r>
    </w:p>
  </w:endnote>
  <w:endnote w:type="continuationSeparator" w:id="0">
    <w:p w:rsidR="00C728C2" w:rsidRDefault="00C728C2" w:rsidP="00EF0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YaHei-Bol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8407712"/>
      <w:docPartObj>
        <w:docPartGallery w:val="Page Numbers (Bottom of Page)"/>
        <w:docPartUnique/>
      </w:docPartObj>
    </w:sdtPr>
    <w:sdtEndPr/>
    <w:sdtContent>
      <w:p w:rsidR="008C54AD" w:rsidRDefault="000D442C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8" name="双括号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442C" w:rsidRDefault="000D442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双括号 8" o:spid="_x0000_s1026" type="#_x0000_t185" style="position:absolute;margin-left:0;margin-top:0;width:43.45pt;height:18.8pt;z-index:251662336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" filled="t" strokecolor="gray" strokeweight="2.25pt">
                  <v:textbox inset=",0,,0">
                    <w:txbxContent>
                      <w:p w:rsidR="000D442C" w:rsidRDefault="000D442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7" name="直接箭头连接符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5CB09E3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7" o:spid="_x0000_s1026" type="#_x0000_t32" style="position:absolute;left:0;text-align:left;margin-left:0;margin-top:0;width:434.5pt;height:0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28C2" w:rsidRDefault="00C728C2" w:rsidP="00EF0604">
      <w:r>
        <w:separator/>
      </w:r>
    </w:p>
  </w:footnote>
  <w:footnote w:type="continuationSeparator" w:id="0">
    <w:p w:rsidR="00C728C2" w:rsidRDefault="00C728C2" w:rsidP="00EF06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0604" w:rsidRPr="00FB18F6" w:rsidRDefault="00E20BDB" w:rsidP="00FD1A04">
    <w:pPr>
      <w:pStyle w:val="a3"/>
      <w:ind w:firstLineChars="100" w:firstLine="180"/>
      <w:jc w:val="left"/>
      <w:rPr>
        <w:rFonts w:ascii="微软雅黑" w:hAnsi="微软雅黑"/>
        <w:b/>
      </w:rPr>
    </w:pPr>
    <w:r>
      <w:rPr>
        <w:i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210820</wp:posOffset>
              </wp:positionH>
              <wp:positionV relativeFrom="paragraph">
                <wp:posOffset>-325755</wp:posOffset>
              </wp:positionV>
              <wp:extent cx="1709651" cy="520065"/>
              <wp:effectExtent l="0" t="0" r="5080" b="0"/>
              <wp:wrapSquare wrapText="bothSides"/>
              <wp:docPr id="2" name="组合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9651" cy="520065"/>
                        <a:chOff x="0" y="0"/>
                        <a:chExt cx="1709651" cy="520065"/>
                      </a:xfrm>
                    </wpg:grpSpPr>
                    <pic:pic xmlns:pic="http://schemas.openxmlformats.org/drawingml/2006/picture">
                      <pic:nvPicPr>
                        <pic:cNvPr id="1" name="图片 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5691" y="76200"/>
                          <a:ext cx="120396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" name="图片 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2920" cy="5200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66D00D" id="组合 2" o:spid="_x0000_s1026" style="position:absolute;left:0;text-align:left;margin-left:16.6pt;margin-top:-25.65pt;width:134.6pt;height:40.95pt;z-index:251659264" coordsize="17096,5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1" o:spid="_x0000_s1027" type="#_x0000_t75" style="position:absolute;left:5056;top:762;width:12040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">
                <v:imagedata r:id="rId3" o:title=""/>
              </v:shape>
              <v:shape id="图片 3" o:spid="_x0000_s1028" type="#_x0000_t75" style="position:absolute;width:5029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">
                <v:imagedata r:id="rId4" o:title=""/>
              </v:shape>
              <w10:wrap type="square"/>
            </v:group>
          </w:pict>
        </mc:Fallback>
      </mc:AlternateContent>
    </w:r>
    <w:r w:rsidR="00A177A1" w:rsidRPr="00E20BDB">
      <w:rPr>
        <w:i/>
      </w:rPr>
      <w:tab/>
    </w:r>
    <w:r w:rsidR="002A3F23" w:rsidRPr="00E20BDB">
      <w:rPr>
        <w:i/>
      </w:rPr>
      <w:t xml:space="preserve"> </w:t>
    </w:r>
    <w:r w:rsidR="007C20DE">
      <w:rPr>
        <w:i/>
      </w:rPr>
      <w:t xml:space="preserve"> </w:t>
    </w:r>
    <w:r w:rsidR="001841B5">
      <w:rPr>
        <w:i/>
      </w:rPr>
      <w:t xml:space="preserve">                </w:t>
    </w:r>
    <w:r w:rsidR="001841B5">
      <w:rPr>
        <w:rFonts w:ascii="微软雅黑" w:hAnsi="微软雅黑" w:hint="eastAsia"/>
        <w:b/>
        <w:sz w:val="20"/>
      </w:rPr>
      <w:t>计算机网络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72863"/>
    <w:multiLevelType w:val="hybridMultilevel"/>
    <w:tmpl w:val="18FE143C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30805836"/>
    <w:multiLevelType w:val="hybridMultilevel"/>
    <w:tmpl w:val="E17616A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3CBB1F13"/>
    <w:multiLevelType w:val="hybridMultilevel"/>
    <w:tmpl w:val="ECE6E5B4"/>
    <w:lvl w:ilvl="0" w:tplc="BD5869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99C2C2B"/>
    <w:multiLevelType w:val="hybridMultilevel"/>
    <w:tmpl w:val="60A0432A"/>
    <w:lvl w:ilvl="0" w:tplc="3B2671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5B"/>
    <w:rsid w:val="00000563"/>
    <w:rsid w:val="00001DA8"/>
    <w:rsid w:val="00002E45"/>
    <w:rsid w:val="00006101"/>
    <w:rsid w:val="0000756D"/>
    <w:rsid w:val="000131B1"/>
    <w:rsid w:val="000143E7"/>
    <w:rsid w:val="000149D1"/>
    <w:rsid w:val="00014EAC"/>
    <w:rsid w:val="00015336"/>
    <w:rsid w:val="00015808"/>
    <w:rsid w:val="00015831"/>
    <w:rsid w:val="00021591"/>
    <w:rsid w:val="00021B7D"/>
    <w:rsid w:val="0002262C"/>
    <w:rsid w:val="00022DEC"/>
    <w:rsid w:val="00023890"/>
    <w:rsid w:val="0002447D"/>
    <w:rsid w:val="000249CC"/>
    <w:rsid w:val="00027C71"/>
    <w:rsid w:val="0003347D"/>
    <w:rsid w:val="00037113"/>
    <w:rsid w:val="000376BB"/>
    <w:rsid w:val="00040F36"/>
    <w:rsid w:val="00041381"/>
    <w:rsid w:val="000517C1"/>
    <w:rsid w:val="00052E8D"/>
    <w:rsid w:val="00053E86"/>
    <w:rsid w:val="00054757"/>
    <w:rsid w:val="00054A02"/>
    <w:rsid w:val="00060655"/>
    <w:rsid w:val="00063BB6"/>
    <w:rsid w:val="0006412E"/>
    <w:rsid w:val="00064705"/>
    <w:rsid w:val="00065094"/>
    <w:rsid w:val="00065C53"/>
    <w:rsid w:val="0006629A"/>
    <w:rsid w:val="000669D4"/>
    <w:rsid w:val="00066F50"/>
    <w:rsid w:val="000671E9"/>
    <w:rsid w:val="00070CDD"/>
    <w:rsid w:val="00071B24"/>
    <w:rsid w:val="000722B4"/>
    <w:rsid w:val="00076434"/>
    <w:rsid w:val="000820E4"/>
    <w:rsid w:val="0008230D"/>
    <w:rsid w:val="000909D7"/>
    <w:rsid w:val="0009325A"/>
    <w:rsid w:val="0009555D"/>
    <w:rsid w:val="00096E4B"/>
    <w:rsid w:val="00097387"/>
    <w:rsid w:val="000A2F70"/>
    <w:rsid w:val="000A2FB0"/>
    <w:rsid w:val="000A3611"/>
    <w:rsid w:val="000A3A1D"/>
    <w:rsid w:val="000B1E32"/>
    <w:rsid w:val="000B22C2"/>
    <w:rsid w:val="000B22D8"/>
    <w:rsid w:val="000B30ED"/>
    <w:rsid w:val="000B47CD"/>
    <w:rsid w:val="000B4A0A"/>
    <w:rsid w:val="000B6E86"/>
    <w:rsid w:val="000C24BB"/>
    <w:rsid w:val="000D0C05"/>
    <w:rsid w:val="000D1452"/>
    <w:rsid w:val="000D1595"/>
    <w:rsid w:val="000D2D40"/>
    <w:rsid w:val="000D3307"/>
    <w:rsid w:val="000D442C"/>
    <w:rsid w:val="000D50DB"/>
    <w:rsid w:val="000E2C0E"/>
    <w:rsid w:val="000E36DC"/>
    <w:rsid w:val="000E3E2E"/>
    <w:rsid w:val="000E5E7A"/>
    <w:rsid w:val="000F2B8C"/>
    <w:rsid w:val="000F2EB5"/>
    <w:rsid w:val="0010111E"/>
    <w:rsid w:val="001034CF"/>
    <w:rsid w:val="001100E3"/>
    <w:rsid w:val="00111223"/>
    <w:rsid w:val="00112907"/>
    <w:rsid w:val="00114577"/>
    <w:rsid w:val="00114DA3"/>
    <w:rsid w:val="00115D2E"/>
    <w:rsid w:val="001161D6"/>
    <w:rsid w:val="00116BBD"/>
    <w:rsid w:val="00116C2D"/>
    <w:rsid w:val="00117E86"/>
    <w:rsid w:val="00120B7A"/>
    <w:rsid w:val="00122874"/>
    <w:rsid w:val="001238E0"/>
    <w:rsid w:val="00123DB1"/>
    <w:rsid w:val="00124E4A"/>
    <w:rsid w:val="00125DB3"/>
    <w:rsid w:val="0012673C"/>
    <w:rsid w:val="00127B30"/>
    <w:rsid w:val="001328BA"/>
    <w:rsid w:val="00132DD7"/>
    <w:rsid w:val="001332D9"/>
    <w:rsid w:val="00137628"/>
    <w:rsid w:val="001400A2"/>
    <w:rsid w:val="00141B6A"/>
    <w:rsid w:val="0014257A"/>
    <w:rsid w:val="00142B7B"/>
    <w:rsid w:val="00143FD3"/>
    <w:rsid w:val="00145F0D"/>
    <w:rsid w:val="001469C3"/>
    <w:rsid w:val="00146E0F"/>
    <w:rsid w:val="00147C72"/>
    <w:rsid w:val="001518FB"/>
    <w:rsid w:val="00152BEE"/>
    <w:rsid w:val="001609FD"/>
    <w:rsid w:val="001612F1"/>
    <w:rsid w:val="00162615"/>
    <w:rsid w:val="001640F9"/>
    <w:rsid w:val="001656AD"/>
    <w:rsid w:val="00165B19"/>
    <w:rsid w:val="00165ECB"/>
    <w:rsid w:val="00171DD1"/>
    <w:rsid w:val="00172148"/>
    <w:rsid w:val="001808F2"/>
    <w:rsid w:val="00183DD8"/>
    <w:rsid w:val="001841B5"/>
    <w:rsid w:val="00187DFB"/>
    <w:rsid w:val="001962A4"/>
    <w:rsid w:val="001A2A44"/>
    <w:rsid w:val="001A2BAD"/>
    <w:rsid w:val="001A2DB8"/>
    <w:rsid w:val="001A49C4"/>
    <w:rsid w:val="001A5004"/>
    <w:rsid w:val="001B109B"/>
    <w:rsid w:val="001B51A3"/>
    <w:rsid w:val="001B5455"/>
    <w:rsid w:val="001B7821"/>
    <w:rsid w:val="001C213C"/>
    <w:rsid w:val="001C5E00"/>
    <w:rsid w:val="001C7BFE"/>
    <w:rsid w:val="001D0A33"/>
    <w:rsid w:val="001D2038"/>
    <w:rsid w:val="001D2385"/>
    <w:rsid w:val="001D2E05"/>
    <w:rsid w:val="001D3265"/>
    <w:rsid w:val="001D3660"/>
    <w:rsid w:val="001D5726"/>
    <w:rsid w:val="001E3134"/>
    <w:rsid w:val="001E335C"/>
    <w:rsid w:val="001E6ECA"/>
    <w:rsid w:val="001E7ABA"/>
    <w:rsid w:val="001F14C8"/>
    <w:rsid w:val="001F19A5"/>
    <w:rsid w:val="001F21D7"/>
    <w:rsid w:val="001F706A"/>
    <w:rsid w:val="00200A73"/>
    <w:rsid w:val="00200EA5"/>
    <w:rsid w:val="00203710"/>
    <w:rsid w:val="0020771A"/>
    <w:rsid w:val="00211003"/>
    <w:rsid w:val="002142CD"/>
    <w:rsid w:val="00220326"/>
    <w:rsid w:val="00220ED4"/>
    <w:rsid w:val="002247E7"/>
    <w:rsid w:val="00224A52"/>
    <w:rsid w:val="00224B1F"/>
    <w:rsid w:val="00225565"/>
    <w:rsid w:val="00226F6D"/>
    <w:rsid w:val="0023017C"/>
    <w:rsid w:val="002337C0"/>
    <w:rsid w:val="00234420"/>
    <w:rsid w:val="00236D27"/>
    <w:rsid w:val="002408B3"/>
    <w:rsid w:val="00244B9B"/>
    <w:rsid w:val="00246DC6"/>
    <w:rsid w:val="002479D6"/>
    <w:rsid w:val="00250164"/>
    <w:rsid w:val="0025119B"/>
    <w:rsid w:val="002514C5"/>
    <w:rsid w:val="00252D80"/>
    <w:rsid w:val="002531CB"/>
    <w:rsid w:val="0025391C"/>
    <w:rsid w:val="0025699A"/>
    <w:rsid w:val="00267265"/>
    <w:rsid w:val="002672E9"/>
    <w:rsid w:val="0026786B"/>
    <w:rsid w:val="002773F9"/>
    <w:rsid w:val="00280A75"/>
    <w:rsid w:val="00280D36"/>
    <w:rsid w:val="002812D7"/>
    <w:rsid w:val="00284AD0"/>
    <w:rsid w:val="00284DB6"/>
    <w:rsid w:val="00286987"/>
    <w:rsid w:val="00291395"/>
    <w:rsid w:val="00292197"/>
    <w:rsid w:val="002941E6"/>
    <w:rsid w:val="00294358"/>
    <w:rsid w:val="00296C68"/>
    <w:rsid w:val="002A2542"/>
    <w:rsid w:val="002A3F23"/>
    <w:rsid w:val="002A5364"/>
    <w:rsid w:val="002A5902"/>
    <w:rsid w:val="002B0C91"/>
    <w:rsid w:val="002B5D74"/>
    <w:rsid w:val="002B65E1"/>
    <w:rsid w:val="002C03DC"/>
    <w:rsid w:val="002C1912"/>
    <w:rsid w:val="002C3BD1"/>
    <w:rsid w:val="002C64F5"/>
    <w:rsid w:val="002C68F6"/>
    <w:rsid w:val="002C7C63"/>
    <w:rsid w:val="002D121A"/>
    <w:rsid w:val="002D2966"/>
    <w:rsid w:val="002D2E20"/>
    <w:rsid w:val="002D3B58"/>
    <w:rsid w:val="002D4C15"/>
    <w:rsid w:val="002D5512"/>
    <w:rsid w:val="002D5A08"/>
    <w:rsid w:val="002E25FA"/>
    <w:rsid w:val="002E5307"/>
    <w:rsid w:val="002E733C"/>
    <w:rsid w:val="002F29FA"/>
    <w:rsid w:val="00300A3B"/>
    <w:rsid w:val="00302D10"/>
    <w:rsid w:val="00302ED4"/>
    <w:rsid w:val="00305C0D"/>
    <w:rsid w:val="00313E24"/>
    <w:rsid w:val="00313F7D"/>
    <w:rsid w:val="0031769A"/>
    <w:rsid w:val="00321922"/>
    <w:rsid w:val="00321A59"/>
    <w:rsid w:val="003237D6"/>
    <w:rsid w:val="00323BE5"/>
    <w:rsid w:val="00327319"/>
    <w:rsid w:val="00332852"/>
    <w:rsid w:val="003356D4"/>
    <w:rsid w:val="003434DE"/>
    <w:rsid w:val="00343F8B"/>
    <w:rsid w:val="00344161"/>
    <w:rsid w:val="0034670F"/>
    <w:rsid w:val="00351071"/>
    <w:rsid w:val="00351484"/>
    <w:rsid w:val="00351B44"/>
    <w:rsid w:val="003526CB"/>
    <w:rsid w:val="00361BC7"/>
    <w:rsid w:val="00366CC2"/>
    <w:rsid w:val="00373CD7"/>
    <w:rsid w:val="00375014"/>
    <w:rsid w:val="00381888"/>
    <w:rsid w:val="00383533"/>
    <w:rsid w:val="00385C9B"/>
    <w:rsid w:val="00386054"/>
    <w:rsid w:val="00387D89"/>
    <w:rsid w:val="00391518"/>
    <w:rsid w:val="00391B21"/>
    <w:rsid w:val="003955EB"/>
    <w:rsid w:val="00396007"/>
    <w:rsid w:val="003A01BA"/>
    <w:rsid w:val="003A1036"/>
    <w:rsid w:val="003A4A8C"/>
    <w:rsid w:val="003A5DAE"/>
    <w:rsid w:val="003A695D"/>
    <w:rsid w:val="003A74B2"/>
    <w:rsid w:val="003A7537"/>
    <w:rsid w:val="003A7DFA"/>
    <w:rsid w:val="003B00A1"/>
    <w:rsid w:val="003B0932"/>
    <w:rsid w:val="003B3779"/>
    <w:rsid w:val="003B54AE"/>
    <w:rsid w:val="003B6E60"/>
    <w:rsid w:val="003C1043"/>
    <w:rsid w:val="003C3774"/>
    <w:rsid w:val="003C422E"/>
    <w:rsid w:val="003D1EE3"/>
    <w:rsid w:val="003D2DE3"/>
    <w:rsid w:val="003D3DD0"/>
    <w:rsid w:val="003D4283"/>
    <w:rsid w:val="003D52FF"/>
    <w:rsid w:val="003D570E"/>
    <w:rsid w:val="003D7770"/>
    <w:rsid w:val="003E21A0"/>
    <w:rsid w:val="003E2C76"/>
    <w:rsid w:val="003E6590"/>
    <w:rsid w:val="003E6B71"/>
    <w:rsid w:val="003E78DC"/>
    <w:rsid w:val="003E797B"/>
    <w:rsid w:val="003F46E9"/>
    <w:rsid w:val="003F72D8"/>
    <w:rsid w:val="003F7EA3"/>
    <w:rsid w:val="004009EF"/>
    <w:rsid w:val="0040142F"/>
    <w:rsid w:val="004017EF"/>
    <w:rsid w:val="00401D24"/>
    <w:rsid w:val="004024E9"/>
    <w:rsid w:val="00402B1F"/>
    <w:rsid w:val="004030F0"/>
    <w:rsid w:val="004045DC"/>
    <w:rsid w:val="004053D2"/>
    <w:rsid w:val="004061F1"/>
    <w:rsid w:val="004100C8"/>
    <w:rsid w:val="004145CC"/>
    <w:rsid w:val="0041489D"/>
    <w:rsid w:val="00414C83"/>
    <w:rsid w:val="0041749F"/>
    <w:rsid w:val="00417C1E"/>
    <w:rsid w:val="004202BF"/>
    <w:rsid w:val="00421063"/>
    <w:rsid w:val="004247A4"/>
    <w:rsid w:val="0042679F"/>
    <w:rsid w:val="004304D3"/>
    <w:rsid w:val="00430A61"/>
    <w:rsid w:val="00430CCD"/>
    <w:rsid w:val="00430FE2"/>
    <w:rsid w:val="00433198"/>
    <w:rsid w:val="00435C80"/>
    <w:rsid w:val="004416D8"/>
    <w:rsid w:val="00445383"/>
    <w:rsid w:val="00446DA9"/>
    <w:rsid w:val="00450B56"/>
    <w:rsid w:val="00452241"/>
    <w:rsid w:val="00452EC7"/>
    <w:rsid w:val="0045357E"/>
    <w:rsid w:val="00453800"/>
    <w:rsid w:val="00454027"/>
    <w:rsid w:val="0045494A"/>
    <w:rsid w:val="00454E46"/>
    <w:rsid w:val="00455B7A"/>
    <w:rsid w:val="00456783"/>
    <w:rsid w:val="00456A99"/>
    <w:rsid w:val="004575A4"/>
    <w:rsid w:val="00457C73"/>
    <w:rsid w:val="004603C3"/>
    <w:rsid w:val="004624E2"/>
    <w:rsid w:val="0046430D"/>
    <w:rsid w:val="00464C66"/>
    <w:rsid w:val="004656EA"/>
    <w:rsid w:val="00465FAE"/>
    <w:rsid w:val="0046741A"/>
    <w:rsid w:val="00467C74"/>
    <w:rsid w:val="00470173"/>
    <w:rsid w:val="00472037"/>
    <w:rsid w:val="004735CA"/>
    <w:rsid w:val="004737F9"/>
    <w:rsid w:val="004739A2"/>
    <w:rsid w:val="00473B81"/>
    <w:rsid w:val="00474D32"/>
    <w:rsid w:val="00476C99"/>
    <w:rsid w:val="0047733F"/>
    <w:rsid w:val="00483CD4"/>
    <w:rsid w:val="00484FAD"/>
    <w:rsid w:val="00486BAD"/>
    <w:rsid w:val="00491FC2"/>
    <w:rsid w:val="00495112"/>
    <w:rsid w:val="004959D1"/>
    <w:rsid w:val="004977D8"/>
    <w:rsid w:val="004A0665"/>
    <w:rsid w:val="004A1FB2"/>
    <w:rsid w:val="004A22F7"/>
    <w:rsid w:val="004A2395"/>
    <w:rsid w:val="004A50B8"/>
    <w:rsid w:val="004B0C52"/>
    <w:rsid w:val="004B2536"/>
    <w:rsid w:val="004B3980"/>
    <w:rsid w:val="004B41DA"/>
    <w:rsid w:val="004B446E"/>
    <w:rsid w:val="004B7609"/>
    <w:rsid w:val="004C3894"/>
    <w:rsid w:val="004C4AE5"/>
    <w:rsid w:val="004D0DF6"/>
    <w:rsid w:val="004D5C5A"/>
    <w:rsid w:val="004E0F11"/>
    <w:rsid w:val="004E53D3"/>
    <w:rsid w:val="004E68B2"/>
    <w:rsid w:val="004F15BF"/>
    <w:rsid w:val="004F2221"/>
    <w:rsid w:val="004F4D99"/>
    <w:rsid w:val="00503664"/>
    <w:rsid w:val="00507B2E"/>
    <w:rsid w:val="005107B7"/>
    <w:rsid w:val="00510BC4"/>
    <w:rsid w:val="00512DED"/>
    <w:rsid w:val="00515012"/>
    <w:rsid w:val="00515123"/>
    <w:rsid w:val="0051611A"/>
    <w:rsid w:val="00516F5A"/>
    <w:rsid w:val="00523BDD"/>
    <w:rsid w:val="00523CC7"/>
    <w:rsid w:val="00525C22"/>
    <w:rsid w:val="00527659"/>
    <w:rsid w:val="00530625"/>
    <w:rsid w:val="00533409"/>
    <w:rsid w:val="00535D2A"/>
    <w:rsid w:val="00537463"/>
    <w:rsid w:val="00541A03"/>
    <w:rsid w:val="00543480"/>
    <w:rsid w:val="00550B87"/>
    <w:rsid w:val="00553BE1"/>
    <w:rsid w:val="005542D3"/>
    <w:rsid w:val="005564E6"/>
    <w:rsid w:val="0056144E"/>
    <w:rsid w:val="005638FE"/>
    <w:rsid w:val="00563D18"/>
    <w:rsid w:val="00563EF9"/>
    <w:rsid w:val="005673E2"/>
    <w:rsid w:val="0056753F"/>
    <w:rsid w:val="0057015C"/>
    <w:rsid w:val="005729CF"/>
    <w:rsid w:val="005750B0"/>
    <w:rsid w:val="005804A5"/>
    <w:rsid w:val="005814D0"/>
    <w:rsid w:val="00581604"/>
    <w:rsid w:val="00584296"/>
    <w:rsid w:val="0058436A"/>
    <w:rsid w:val="0058780C"/>
    <w:rsid w:val="005900B7"/>
    <w:rsid w:val="00591608"/>
    <w:rsid w:val="005931F4"/>
    <w:rsid w:val="005936EA"/>
    <w:rsid w:val="00594078"/>
    <w:rsid w:val="0059560B"/>
    <w:rsid w:val="00596FB1"/>
    <w:rsid w:val="0059719D"/>
    <w:rsid w:val="005B0469"/>
    <w:rsid w:val="005B2777"/>
    <w:rsid w:val="005B700F"/>
    <w:rsid w:val="005B7C53"/>
    <w:rsid w:val="005C4E0E"/>
    <w:rsid w:val="005C741A"/>
    <w:rsid w:val="005D1898"/>
    <w:rsid w:val="005D5118"/>
    <w:rsid w:val="005D57ED"/>
    <w:rsid w:val="005E2FD1"/>
    <w:rsid w:val="005E3709"/>
    <w:rsid w:val="005E3B28"/>
    <w:rsid w:val="005E3BAD"/>
    <w:rsid w:val="005E6703"/>
    <w:rsid w:val="005F0803"/>
    <w:rsid w:val="005F0C1A"/>
    <w:rsid w:val="005F2EBC"/>
    <w:rsid w:val="005F3282"/>
    <w:rsid w:val="005F34D1"/>
    <w:rsid w:val="005F5D94"/>
    <w:rsid w:val="00601244"/>
    <w:rsid w:val="00602711"/>
    <w:rsid w:val="0060286B"/>
    <w:rsid w:val="006040F6"/>
    <w:rsid w:val="006045B5"/>
    <w:rsid w:val="00610DE5"/>
    <w:rsid w:val="006143D2"/>
    <w:rsid w:val="00615647"/>
    <w:rsid w:val="00615C59"/>
    <w:rsid w:val="00616E0B"/>
    <w:rsid w:val="00617475"/>
    <w:rsid w:val="00626F9C"/>
    <w:rsid w:val="006276ED"/>
    <w:rsid w:val="00627B7D"/>
    <w:rsid w:val="00630D79"/>
    <w:rsid w:val="0063110D"/>
    <w:rsid w:val="00631797"/>
    <w:rsid w:val="00632769"/>
    <w:rsid w:val="00632B7D"/>
    <w:rsid w:val="0063441A"/>
    <w:rsid w:val="006354AB"/>
    <w:rsid w:val="00637292"/>
    <w:rsid w:val="006379CF"/>
    <w:rsid w:val="00637D3B"/>
    <w:rsid w:val="006404A9"/>
    <w:rsid w:val="00640AA4"/>
    <w:rsid w:val="00640F27"/>
    <w:rsid w:val="00641339"/>
    <w:rsid w:val="00643AE6"/>
    <w:rsid w:val="006449F7"/>
    <w:rsid w:val="00644A1D"/>
    <w:rsid w:val="00645018"/>
    <w:rsid w:val="00646EB8"/>
    <w:rsid w:val="0064758E"/>
    <w:rsid w:val="00647601"/>
    <w:rsid w:val="00650FB9"/>
    <w:rsid w:val="00651C5A"/>
    <w:rsid w:val="006535B6"/>
    <w:rsid w:val="00654751"/>
    <w:rsid w:val="00660822"/>
    <w:rsid w:val="00660C19"/>
    <w:rsid w:val="00660F2A"/>
    <w:rsid w:val="006624CC"/>
    <w:rsid w:val="006628B6"/>
    <w:rsid w:val="00663A35"/>
    <w:rsid w:val="006655E9"/>
    <w:rsid w:val="00671AAE"/>
    <w:rsid w:val="006722DC"/>
    <w:rsid w:val="00674CCD"/>
    <w:rsid w:val="0067530C"/>
    <w:rsid w:val="006761B8"/>
    <w:rsid w:val="00677AC2"/>
    <w:rsid w:val="00685124"/>
    <w:rsid w:val="00685F99"/>
    <w:rsid w:val="006918A5"/>
    <w:rsid w:val="00693AD6"/>
    <w:rsid w:val="00695592"/>
    <w:rsid w:val="00696B04"/>
    <w:rsid w:val="00696E3A"/>
    <w:rsid w:val="006A0D82"/>
    <w:rsid w:val="006A1D35"/>
    <w:rsid w:val="006A73DE"/>
    <w:rsid w:val="006B1580"/>
    <w:rsid w:val="006B36E0"/>
    <w:rsid w:val="006B372D"/>
    <w:rsid w:val="006B3786"/>
    <w:rsid w:val="006B62D5"/>
    <w:rsid w:val="006B724A"/>
    <w:rsid w:val="006C0E44"/>
    <w:rsid w:val="006C23E2"/>
    <w:rsid w:val="006C26BA"/>
    <w:rsid w:val="006C3899"/>
    <w:rsid w:val="006C4DCC"/>
    <w:rsid w:val="006C52DB"/>
    <w:rsid w:val="006C60A3"/>
    <w:rsid w:val="006C755E"/>
    <w:rsid w:val="006D02D6"/>
    <w:rsid w:val="006D0862"/>
    <w:rsid w:val="006D0DF8"/>
    <w:rsid w:val="006D10DB"/>
    <w:rsid w:val="006D16C6"/>
    <w:rsid w:val="006D21A5"/>
    <w:rsid w:val="006D38B6"/>
    <w:rsid w:val="006E19EA"/>
    <w:rsid w:val="006E3657"/>
    <w:rsid w:val="006E399C"/>
    <w:rsid w:val="006F164C"/>
    <w:rsid w:val="006F1B23"/>
    <w:rsid w:val="006F3522"/>
    <w:rsid w:val="006F360C"/>
    <w:rsid w:val="006F6AB6"/>
    <w:rsid w:val="006F79E6"/>
    <w:rsid w:val="0070360B"/>
    <w:rsid w:val="007039DB"/>
    <w:rsid w:val="00705CF4"/>
    <w:rsid w:val="00710451"/>
    <w:rsid w:val="00712F7D"/>
    <w:rsid w:val="007132B7"/>
    <w:rsid w:val="00713FD8"/>
    <w:rsid w:val="00715EFF"/>
    <w:rsid w:val="00717637"/>
    <w:rsid w:val="00717723"/>
    <w:rsid w:val="00717D67"/>
    <w:rsid w:val="007210B4"/>
    <w:rsid w:val="00721108"/>
    <w:rsid w:val="007249DF"/>
    <w:rsid w:val="00724E8A"/>
    <w:rsid w:val="007303AD"/>
    <w:rsid w:val="007313BA"/>
    <w:rsid w:val="00733D9A"/>
    <w:rsid w:val="00734574"/>
    <w:rsid w:val="00736650"/>
    <w:rsid w:val="00737485"/>
    <w:rsid w:val="00740B2C"/>
    <w:rsid w:val="00741A73"/>
    <w:rsid w:val="007435C6"/>
    <w:rsid w:val="00752209"/>
    <w:rsid w:val="007541B5"/>
    <w:rsid w:val="00754FD4"/>
    <w:rsid w:val="00756717"/>
    <w:rsid w:val="0075692B"/>
    <w:rsid w:val="007569B5"/>
    <w:rsid w:val="00756CDF"/>
    <w:rsid w:val="007573F9"/>
    <w:rsid w:val="00760075"/>
    <w:rsid w:val="00761D6F"/>
    <w:rsid w:val="007629BF"/>
    <w:rsid w:val="007631D6"/>
    <w:rsid w:val="00765B14"/>
    <w:rsid w:val="00766323"/>
    <w:rsid w:val="0077004A"/>
    <w:rsid w:val="00771AD9"/>
    <w:rsid w:val="00771F3B"/>
    <w:rsid w:val="007726C6"/>
    <w:rsid w:val="007731D6"/>
    <w:rsid w:val="00774D70"/>
    <w:rsid w:val="00777921"/>
    <w:rsid w:val="0078117A"/>
    <w:rsid w:val="0078590D"/>
    <w:rsid w:val="00786B5A"/>
    <w:rsid w:val="0079246B"/>
    <w:rsid w:val="00793D9E"/>
    <w:rsid w:val="00794700"/>
    <w:rsid w:val="00794A3D"/>
    <w:rsid w:val="007A0383"/>
    <w:rsid w:val="007A50C6"/>
    <w:rsid w:val="007A58EB"/>
    <w:rsid w:val="007A666A"/>
    <w:rsid w:val="007B1E96"/>
    <w:rsid w:val="007B2D9A"/>
    <w:rsid w:val="007B31A6"/>
    <w:rsid w:val="007B68FE"/>
    <w:rsid w:val="007C01FB"/>
    <w:rsid w:val="007C093F"/>
    <w:rsid w:val="007C114A"/>
    <w:rsid w:val="007C19ED"/>
    <w:rsid w:val="007C20DE"/>
    <w:rsid w:val="007C2A2B"/>
    <w:rsid w:val="007C3848"/>
    <w:rsid w:val="007D3C4F"/>
    <w:rsid w:val="007D59F3"/>
    <w:rsid w:val="007D5A9E"/>
    <w:rsid w:val="007D7EC0"/>
    <w:rsid w:val="007E24F8"/>
    <w:rsid w:val="007E447A"/>
    <w:rsid w:val="007E7907"/>
    <w:rsid w:val="007F0EA7"/>
    <w:rsid w:val="007F130A"/>
    <w:rsid w:val="007F1CDA"/>
    <w:rsid w:val="007F229E"/>
    <w:rsid w:val="007F22ED"/>
    <w:rsid w:val="0080480C"/>
    <w:rsid w:val="00804B66"/>
    <w:rsid w:val="00805B03"/>
    <w:rsid w:val="00806D8A"/>
    <w:rsid w:val="0081191C"/>
    <w:rsid w:val="00811CFE"/>
    <w:rsid w:val="00811D56"/>
    <w:rsid w:val="00811E17"/>
    <w:rsid w:val="00814173"/>
    <w:rsid w:val="00814F15"/>
    <w:rsid w:val="0081596E"/>
    <w:rsid w:val="008165C9"/>
    <w:rsid w:val="00820395"/>
    <w:rsid w:val="00821143"/>
    <w:rsid w:val="008213A6"/>
    <w:rsid w:val="0082222C"/>
    <w:rsid w:val="00823B3C"/>
    <w:rsid w:val="00832012"/>
    <w:rsid w:val="00832018"/>
    <w:rsid w:val="00835FBA"/>
    <w:rsid w:val="0083798B"/>
    <w:rsid w:val="0084020C"/>
    <w:rsid w:val="0084477D"/>
    <w:rsid w:val="0084572E"/>
    <w:rsid w:val="00845E35"/>
    <w:rsid w:val="00847476"/>
    <w:rsid w:val="008474B9"/>
    <w:rsid w:val="00850D8D"/>
    <w:rsid w:val="00851AF7"/>
    <w:rsid w:val="00852EDA"/>
    <w:rsid w:val="00855080"/>
    <w:rsid w:val="008555E6"/>
    <w:rsid w:val="008569D7"/>
    <w:rsid w:val="00864B5D"/>
    <w:rsid w:val="00864C50"/>
    <w:rsid w:val="008715E3"/>
    <w:rsid w:val="00872ADD"/>
    <w:rsid w:val="00875437"/>
    <w:rsid w:val="008764AC"/>
    <w:rsid w:val="008815DD"/>
    <w:rsid w:val="00884DA1"/>
    <w:rsid w:val="0088501C"/>
    <w:rsid w:val="008879E9"/>
    <w:rsid w:val="00887C53"/>
    <w:rsid w:val="00890293"/>
    <w:rsid w:val="0089145D"/>
    <w:rsid w:val="0089372B"/>
    <w:rsid w:val="00895226"/>
    <w:rsid w:val="00896D61"/>
    <w:rsid w:val="008976DE"/>
    <w:rsid w:val="00897DEC"/>
    <w:rsid w:val="008A1E21"/>
    <w:rsid w:val="008A2AF2"/>
    <w:rsid w:val="008A3411"/>
    <w:rsid w:val="008A3A1A"/>
    <w:rsid w:val="008A48DF"/>
    <w:rsid w:val="008A63F0"/>
    <w:rsid w:val="008A6D39"/>
    <w:rsid w:val="008B3A87"/>
    <w:rsid w:val="008B3DA6"/>
    <w:rsid w:val="008B53AD"/>
    <w:rsid w:val="008B5F6D"/>
    <w:rsid w:val="008B72E0"/>
    <w:rsid w:val="008C11DF"/>
    <w:rsid w:val="008C329F"/>
    <w:rsid w:val="008C43C8"/>
    <w:rsid w:val="008C54AD"/>
    <w:rsid w:val="008C55CA"/>
    <w:rsid w:val="008C760A"/>
    <w:rsid w:val="008C7A45"/>
    <w:rsid w:val="008D010F"/>
    <w:rsid w:val="008D3901"/>
    <w:rsid w:val="008D5DC3"/>
    <w:rsid w:val="008D7A70"/>
    <w:rsid w:val="008E0A98"/>
    <w:rsid w:val="008E11E2"/>
    <w:rsid w:val="008E18ED"/>
    <w:rsid w:val="008E3B7B"/>
    <w:rsid w:val="008E5BFA"/>
    <w:rsid w:val="008F0C1B"/>
    <w:rsid w:val="008F1DB6"/>
    <w:rsid w:val="008F2944"/>
    <w:rsid w:val="008F311A"/>
    <w:rsid w:val="008F70A7"/>
    <w:rsid w:val="00900A7D"/>
    <w:rsid w:val="00900CAD"/>
    <w:rsid w:val="0090541E"/>
    <w:rsid w:val="009059B4"/>
    <w:rsid w:val="0091412D"/>
    <w:rsid w:val="00916B03"/>
    <w:rsid w:val="009220AC"/>
    <w:rsid w:val="00925685"/>
    <w:rsid w:val="009261E7"/>
    <w:rsid w:val="00927AB0"/>
    <w:rsid w:val="009313FC"/>
    <w:rsid w:val="00932D73"/>
    <w:rsid w:val="00934C4C"/>
    <w:rsid w:val="009429B7"/>
    <w:rsid w:val="00946073"/>
    <w:rsid w:val="009462F6"/>
    <w:rsid w:val="00946E71"/>
    <w:rsid w:val="009473B7"/>
    <w:rsid w:val="00954FE1"/>
    <w:rsid w:val="00956DC6"/>
    <w:rsid w:val="0095782F"/>
    <w:rsid w:val="00960098"/>
    <w:rsid w:val="00961359"/>
    <w:rsid w:val="00961AC6"/>
    <w:rsid w:val="009637A4"/>
    <w:rsid w:val="00963ACD"/>
    <w:rsid w:val="0096400F"/>
    <w:rsid w:val="009706EE"/>
    <w:rsid w:val="0097160B"/>
    <w:rsid w:val="00971891"/>
    <w:rsid w:val="00973D53"/>
    <w:rsid w:val="00974D65"/>
    <w:rsid w:val="00976344"/>
    <w:rsid w:val="009770EC"/>
    <w:rsid w:val="00981380"/>
    <w:rsid w:val="0098577E"/>
    <w:rsid w:val="0098797B"/>
    <w:rsid w:val="009918E7"/>
    <w:rsid w:val="00992806"/>
    <w:rsid w:val="00992D1E"/>
    <w:rsid w:val="00993EF6"/>
    <w:rsid w:val="0099482B"/>
    <w:rsid w:val="00997A22"/>
    <w:rsid w:val="009A06E0"/>
    <w:rsid w:val="009A183B"/>
    <w:rsid w:val="009A3584"/>
    <w:rsid w:val="009A435C"/>
    <w:rsid w:val="009B2646"/>
    <w:rsid w:val="009B320F"/>
    <w:rsid w:val="009B7AF9"/>
    <w:rsid w:val="009C067E"/>
    <w:rsid w:val="009C4747"/>
    <w:rsid w:val="009D1521"/>
    <w:rsid w:val="009D1BAA"/>
    <w:rsid w:val="009D31AB"/>
    <w:rsid w:val="009D35B1"/>
    <w:rsid w:val="009D3AE8"/>
    <w:rsid w:val="009D6912"/>
    <w:rsid w:val="009D6F42"/>
    <w:rsid w:val="009E2C3F"/>
    <w:rsid w:val="009E3AEE"/>
    <w:rsid w:val="009E55BF"/>
    <w:rsid w:val="009F27EA"/>
    <w:rsid w:val="009F7031"/>
    <w:rsid w:val="00A04040"/>
    <w:rsid w:val="00A04C3F"/>
    <w:rsid w:val="00A0523D"/>
    <w:rsid w:val="00A05395"/>
    <w:rsid w:val="00A0604C"/>
    <w:rsid w:val="00A0776E"/>
    <w:rsid w:val="00A10B20"/>
    <w:rsid w:val="00A11362"/>
    <w:rsid w:val="00A113BF"/>
    <w:rsid w:val="00A11909"/>
    <w:rsid w:val="00A1235B"/>
    <w:rsid w:val="00A127F2"/>
    <w:rsid w:val="00A177A1"/>
    <w:rsid w:val="00A245E8"/>
    <w:rsid w:val="00A25422"/>
    <w:rsid w:val="00A31BBA"/>
    <w:rsid w:val="00A33BEE"/>
    <w:rsid w:val="00A33CB7"/>
    <w:rsid w:val="00A3491D"/>
    <w:rsid w:val="00A34F47"/>
    <w:rsid w:val="00A359F5"/>
    <w:rsid w:val="00A368C0"/>
    <w:rsid w:val="00A36CCC"/>
    <w:rsid w:val="00A41197"/>
    <w:rsid w:val="00A434C5"/>
    <w:rsid w:val="00A4388F"/>
    <w:rsid w:val="00A458EA"/>
    <w:rsid w:val="00A529EB"/>
    <w:rsid w:val="00A52D1C"/>
    <w:rsid w:val="00A53E2B"/>
    <w:rsid w:val="00A54859"/>
    <w:rsid w:val="00A560BF"/>
    <w:rsid w:val="00A56296"/>
    <w:rsid w:val="00A60D1C"/>
    <w:rsid w:val="00A62A62"/>
    <w:rsid w:val="00A645D5"/>
    <w:rsid w:val="00A65C35"/>
    <w:rsid w:val="00A672E3"/>
    <w:rsid w:val="00A708A3"/>
    <w:rsid w:val="00A71A41"/>
    <w:rsid w:val="00A7248F"/>
    <w:rsid w:val="00A7683A"/>
    <w:rsid w:val="00A76E18"/>
    <w:rsid w:val="00A81199"/>
    <w:rsid w:val="00A83CBF"/>
    <w:rsid w:val="00A83D78"/>
    <w:rsid w:val="00A90665"/>
    <w:rsid w:val="00A92910"/>
    <w:rsid w:val="00A93FAC"/>
    <w:rsid w:val="00A941BB"/>
    <w:rsid w:val="00A9676F"/>
    <w:rsid w:val="00AA0C8B"/>
    <w:rsid w:val="00AA31A9"/>
    <w:rsid w:val="00AA50E3"/>
    <w:rsid w:val="00AA5F0E"/>
    <w:rsid w:val="00AA68B7"/>
    <w:rsid w:val="00AB1ED5"/>
    <w:rsid w:val="00AB2ED8"/>
    <w:rsid w:val="00AC0966"/>
    <w:rsid w:val="00AC2B02"/>
    <w:rsid w:val="00AC4091"/>
    <w:rsid w:val="00AC7D19"/>
    <w:rsid w:val="00AD14EB"/>
    <w:rsid w:val="00AD19D9"/>
    <w:rsid w:val="00AD2F38"/>
    <w:rsid w:val="00AD316E"/>
    <w:rsid w:val="00AD34DF"/>
    <w:rsid w:val="00AD3FD1"/>
    <w:rsid w:val="00AD447F"/>
    <w:rsid w:val="00AD5844"/>
    <w:rsid w:val="00AD7148"/>
    <w:rsid w:val="00AD7C06"/>
    <w:rsid w:val="00AD7DCE"/>
    <w:rsid w:val="00AE1784"/>
    <w:rsid w:val="00AE220F"/>
    <w:rsid w:val="00AE26DA"/>
    <w:rsid w:val="00AE330B"/>
    <w:rsid w:val="00AE4A93"/>
    <w:rsid w:val="00AE5F32"/>
    <w:rsid w:val="00AE742E"/>
    <w:rsid w:val="00AF282C"/>
    <w:rsid w:val="00AF2FE9"/>
    <w:rsid w:val="00AF344B"/>
    <w:rsid w:val="00AF4FE2"/>
    <w:rsid w:val="00AF6D1F"/>
    <w:rsid w:val="00B0247D"/>
    <w:rsid w:val="00B05405"/>
    <w:rsid w:val="00B05FC2"/>
    <w:rsid w:val="00B069D1"/>
    <w:rsid w:val="00B0732E"/>
    <w:rsid w:val="00B12103"/>
    <w:rsid w:val="00B13120"/>
    <w:rsid w:val="00B1600F"/>
    <w:rsid w:val="00B16C07"/>
    <w:rsid w:val="00B23E11"/>
    <w:rsid w:val="00B23E35"/>
    <w:rsid w:val="00B2683E"/>
    <w:rsid w:val="00B26BBB"/>
    <w:rsid w:val="00B27914"/>
    <w:rsid w:val="00B307E5"/>
    <w:rsid w:val="00B32F2B"/>
    <w:rsid w:val="00B34899"/>
    <w:rsid w:val="00B3578C"/>
    <w:rsid w:val="00B360F0"/>
    <w:rsid w:val="00B368D0"/>
    <w:rsid w:val="00B37A85"/>
    <w:rsid w:val="00B43C1A"/>
    <w:rsid w:val="00B44A86"/>
    <w:rsid w:val="00B451E9"/>
    <w:rsid w:val="00B478C5"/>
    <w:rsid w:val="00B479E5"/>
    <w:rsid w:val="00B5022B"/>
    <w:rsid w:val="00B508F4"/>
    <w:rsid w:val="00B52DFC"/>
    <w:rsid w:val="00B5324F"/>
    <w:rsid w:val="00B53F22"/>
    <w:rsid w:val="00B54711"/>
    <w:rsid w:val="00B549DF"/>
    <w:rsid w:val="00B57761"/>
    <w:rsid w:val="00B6018E"/>
    <w:rsid w:val="00B60CFC"/>
    <w:rsid w:val="00B6129F"/>
    <w:rsid w:val="00B61432"/>
    <w:rsid w:val="00B620F9"/>
    <w:rsid w:val="00B65C0C"/>
    <w:rsid w:val="00B66352"/>
    <w:rsid w:val="00B67784"/>
    <w:rsid w:val="00B67F20"/>
    <w:rsid w:val="00B70C03"/>
    <w:rsid w:val="00B70C0B"/>
    <w:rsid w:val="00B722F6"/>
    <w:rsid w:val="00B7306E"/>
    <w:rsid w:val="00B8026D"/>
    <w:rsid w:val="00B814C8"/>
    <w:rsid w:val="00B829E1"/>
    <w:rsid w:val="00B846B5"/>
    <w:rsid w:val="00B84B8A"/>
    <w:rsid w:val="00B84E02"/>
    <w:rsid w:val="00B86282"/>
    <w:rsid w:val="00B8636F"/>
    <w:rsid w:val="00B91256"/>
    <w:rsid w:val="00B91320"/>
    <w:rsid w:val="00B91395"/>
    <w:rsid w:val="00B93102"/>
    <w:rsid w:val="00B93E83"/>
    <w:rsid w:val="00B94B1B"/>
    <w:rsid w:val="00B95D89"/>
    <w:rsid w:val="00BA06C1"/>
    <w:rsid w:val="00BA1B54"/>
    <w:rsid w:val="00BA31C5"/>
    <w:rsid w:val="00BA3824"/>
    <w:rsid w:val="00BA4475"/>
    <w:rsid w:val="00BA54BB"/>
    <w:rsid w:val="00BA7908"/>
    <w:rsid w:val="00BB054C"/>
    <w:rsid w:val="00BB20F9"/>
    <w:rsid w:val="00BB2C7F"/>
    <w:rsid w:val="00BB31AC"/>
    <w:rsid w:val="00BB4344"/>
    <w:rsid w:val="00BB74E1"/>
    <w:rsid w:val="00BB79DA"/>
    <w:rsid w:val="00BB7CA3"/>
    <w:rsid w:val="00BC0E5C"/>
    <w:rsid w:val="00BC17EB"/>
    <w:rsid w:val="00BC2248"/>
    <w:rsid w:val="00BC2C95"/>
    <w:rsid w:val="00BD6057"/>
    <w:rsid w:val="00BD6230"/>
    <w:rsid w:val="00BD6F84"/>
    <w:rsid w:val="00BD71C6"/>
    <w:rsid w:val="00BE5389"/>
    <w:rsid w:val="00BE7081"/>
    <w:rsid w:val="00BE75F3"/>
    <w:rsid w:val="00BE76E2"/>
    <w:rsid w:val="00BF16CC"/>
    <w:rsid w:val="00BF367D"/>
    <w:rsid w:val="00BF40B8"/>
    <w:rsid w:val="00BF42E2"/>
    <w:rsid w:val="00BF7A21"/>
    <w:rsid w:val="00C0099D"/>
    <w:rsid w:val="00C02D10"/>
    <w:rsid w:val="00C0407E"/>
    <w:rsid w:val="00C046DE"/>
    <w:rsid w:val="00C12071"/>
    <w:rsid w:val="00C127AE"/>
    <w:rsid w:val="00C12B2E"/>
    <w:rsid w:val="00C1349E"/>
    <w:rsid w:val="00C1360D"/>
    <w:rsid w:val="00C16D7E"/>
    <w:rsid w:val="00C22983"/>
    <w:rsid w:val="00C27910"/>
    <w:rsid w:val="00C30030"/>
    <w:rsid w:val="00C33425"/>
    <w:rsid w:val="00C33B4C"/>
    <w:rsid w:val="00C33F0C"/>
    <w:rsid w:val="00C3403D"/>
    <w:rsid w:val="00C34448"/>
    <w:rsid w:val="00C351AD"/>
    <w:rsid w:val="00C37BAD"/>
    <w:rsid w:val="00C415E0"/>
    <w:rsid w:val="00C416F5"/>
    <w:rsid w:val="00C468CE"/>
    <w:rsid w:val="00C50846"/>
    <w:rsid w:val="00C511ED"/>
    <w:rsid w:val="00C5253B"/>
    <w:rsid w:val="00C57B17"/>
    <w:rsid w:val="00C61A1A"/>
    <w:rsid w:val="00C61E3A"/>
    <w:rsid w:val="00C64B36"/>
    <w:rsid w:val="00C65106"/>
    <w:rsid w:val="00C653F4"/>
    <w:rsid w:val="00C65EE0"/>
    <w:rsid w:val="00C660F9"/>
    <w:rsid w:val="00C66860"/>
    <w:rsid w:val="00C66CD1"/>
    <w:rsid w:val="00C70A31"/>
    <w:rsid w:val="00C70F78"/>
    <w:rsid w:val="00C7152D"/>
    <w:rsid w:val="00C728C2"/>
    <w:rsid w:val="00C73C54"/>
    <w:rsid w:val="00C835DE"/>
    <w:rsid w:val="00C844AA"/>
    <w:rsid w:val="00C86AD5"/>
    <w:rsid w:val="00C8708E"/>
    <w:rsid w:val="00C93784"/>
    <w:rsid w:val="00C9542C"/>
    <w:rsid w:val="00C95548"/>
    <w:rsid w:val="00C95CB7"/>
    <w:rsid w:val="00CA11E9"/>
    <w:rsid w:val="00CA29DA"/>
    <w:rsid w:val="00CA58BB"/>
    <w:rsid w:val="00CA6D68"/>
    <w:rsid w:val="00CB0034"/>
    <w:rsid w:val="00CB4077"/>
    <w:rsid w:val="00CB57DD"/>
    <w:rsid w:val="00CB7265"/>
    <w:rsid w:val="00CC3EE3"/>
    <w:rsid w:val="00CC5124"/>
    <w:rsid w:val="00CC6361"/>
    <w:rsid w:val="00CC6EB9"/>
    <w:rsid w:val="00CC7F85"/>
    <w:rsid w:val="00CD078D"/>
    <w:rsid w:val="00CD0D3F"/>
    <w:rsid w:val="00CD0DA8"/>
    <w:rsid w:val="00CD4E13"/>
    <w:rsid w:val="00CD78CD"/>
    <w:rsid w:val="00CE16F5"/>
    <w:rsid w:val="00CF06F2"/>
    <w:rsid w:val="00CF1831"/>
    <w:rsid w:val="00CF7DBA"/>
    <w:rsid w:val="00D014D7"/>
    <w:rsid w:val="00D04AEB"/>
    <w:rsid w:val="00D101BE"/>
    <w:rsid w:val="00D10FC8"/>
    <w:rsid w:val="00D1473F"/>
    <w:rsid w:val="00D161F8"/>
    <w:rsid w:val="00D17AD1"/>
    <w:rsid w:val="00D21AEA"/>
    <w:rsid w:val="00D21FB2"/>
    <w:rsid w:val="00D24480"/>
    <w:rsid w:val="00D26568"/>
    <w:rsid w:val="00D3040A"/>
    <w:rsid w:val="00D30BDA"/>
    <w:rsid w:val="00D315B0"/>
    <w:rsid w:val="00D332E0"/>
    <w:rsid w:val="00D333BC"/>
    <w:rsid w:val="00D3601E"/>
    <w:rsid w:val="00D36566"/>
    <w:rsid w:val="00D37716"/>
    <w:rsid w:val="00D418E4"/>
    <w:rsid w:val="00D43501"/>
    <w:rsid w:val="00D43D73"/>
    <w:rsid w:val="00D46E45"/>
    <w:rsid w:val="00D52F49"/>
    <w:rsid w:val="00D552C3"/>
    <w:rsid w:val="00D56C15"/>
    <w:rsid w:val="00D614F6"/>
    <w:rsid w:val="00D61714"/>
    <w:rsid w:val="00D61D4A"/>
    <w:rsid w:val="00D659F1"/>
    <w:rsid w:val="00D6601C"/>
    <w:rsid w:val="00D66AF7"/>
    <w:rsid w:val="00D66D4B"/>
    <w:rsid w:val="00D671CD"/>
    <w:rsid w:val="00D713F3"/>
    <w:rsid w:val="00D71BD4"/>
    <w:rsid w:val="00D748A8"/>
    <w:rsid w:val="00D75F13"/>
    <w:rsid w:val="00D809AD"/>
    <w:rsid w:val="00D80E85"/>
    <w:rsid w:val="00D81711"/>
    <w:rsid w:val="00D82DAB"/>
    <w:rsid w:val="00D8340B"/>
    <w:rsid w:val="00D86FA3"/>
    <w:rsid w:val="00D877DB"/>
    <w:rsid w:val="00D94A08"/>
    <w:rsid w:val="00D94C91"/>
    <w:rsid w:val="00D956C3"/>
    <w:rsid w:val="00DA3A50"/>
    <w:rsid w:val="00DA583D"/>
    <w:rsid w:val="00DA5D63"/>
    <w:rsid w:val="00DB1320"/>
    <w:rsid w:val="00DB4BB8"/>
    <w:rsid w:val="00DB6635"/>
    <w:rsid w:val="00DB7BBE"/>
    <w:rsid w:val="00DC2389"/>
    <w:rsid w:val="00DC3168"/>
    <w:rsid w:val="00DC3AA8"/>
    <w:rsid w:val="00DC4021"/>
    <w:rsid w:val="00DC73CE"/>
    <w:rsid w:val="00DD2907"/>
    <w:rsid w:val="00DD2F2B"/>
    <w:rsid w:val="00DD639F"/>
    <w:rsid w:val="00DD6575"/>
    <w:rsid w:val="00DD7DA6"/>
    <w:rsid w:val="00DE02DC"/>
    <w:rsid w:val="00DE0AC2"/>
    <w:rsid w:val="00DE103D"/>
    <w:rsid w:val="00DE2D8D"/>
    <w:rsid w:val="00DE3451"/>
    <w:rsid w:val="00DE4246"/>
    <w:rsid w:val="00DE7209"/>
    <w:rsid w:val="00DF3650"/>
    <w:rsid w:val="00DF3F40"/>
    <w:rsid w:val="00DF4386"/>
    <w:rsid w:val="00DF4439"/>
    <w:rsid w:val="00DF4B7B"/>
    <w:rsid w:val="00DF6C9A"/>
    <w:rsid w:val="00DF75B5"/>
    <w:rsid w:val="00E0105B"/>
    <w:rsid w:val="00E0228A"/>
    <w:rsid w:val="00E0301F"/>
    <w:rsid w:val="00E03F1C"/>
    <w:rsid w:val="00E069D2"/>
    <w:rsid w:val="00E069D6"/>
    <w:rsid w:val="00E0702C"/>
    <w:rsid w:val="00E10720"/>
    <w:rsid w:val="00E11FE0"/>
    <w:rsid w:val="00E1462F"/>
    <w:rsid w:val="00E14C09"/>
    <w:rsid w:val="00E15348"/>
    <w:rsid w:val="00E20BDB"/>
    <w:rsid w:val="00E24EF4"/>
    <w:rsid w:val="00E275AB"/>
    <w:rsid w:val="00E31033"/>
    <w:rsid w:val="00E317D2"/>
    <w:rsid w:val="00E33FC8"/>
    <w:rsid w:val="00E34407"/>
    <w:rsid w:val="00E40507"/>
    <w:rsid w:val="00E434E3"/>
    <w:rsid w:val="00E44033"/>
    <w:rsid w:val="00E45983"/>
    <w:rsid w:val="00E46272"/>
    <w:rsid w:val="00E46C7F"/>
    <w:rsid w:val="00E616CC"/>
    <w:rsid w:val="00E62971"/>
    <w:rsid w:val="00E63F79"/>
    <w:rsid w:val="00E64C85"/>
    <w:rsid w:val="00E7247F"/>
    <w:rsid w:val="00E73725"/>
    <w:rsid w:val="00E74782"/>
    <w:rsid w:val="00E75D63"/>
    <w:rsid w:val="00E75D77"/>
    <w:rsid w:val="00E7605C"/>
    <w:rsid w:val="00E83C20"/>
    <w:rsid w:val="00E8574F"/>
    <w:rsid w:val="00E87F49"/>
    <w:rsid w:val="00E96967"/>
    <w:rsid w:val="00E96E9A"/>
    <w:rsid w:val="00E9756C"/>
    <w:rsid w:val="00E97E3F"/>
    <w:rsid w:val="00EA02FA"/>
    <w:rsid w:val="00EA17AC"/>
    <w:rsid w:val="00EA2716"/>
    <w:rsid w:val="00EA40CD"/>
    <w:rsid w:val="00EA5438"/>
    <w:rsid w:val="00EA74B0"/>
    <w:rsid w:val="00EB0A6F"/>
    <w:rsid w:val="00EB368A"/>
    <w:rsid w:val="00EB64C6"/>
    <w:rsid w:val="00EC2E7B"/>
    <w:rsid w:val="00EC3EA3"/>
    <w:rsid w:val="00EC5DAF"/>
    <w:rsid w:val="00EC5EC0"/>
    <w:rsid w:val="00EC65D3"/>
    <w:rsid w:val="00EC75D0"/>
    <w:rsid w:val="00ED17D2"/>
    <w:rsid w:val="00ED517C"/>
    <w:rsid w:val="00ED5B55"/>
    <w:rsid w:val="00EE0B89"/>
    <w:rsid w:val="00EE3036"/>
    <w:rsid w:val="00EE401F"/>
    <w:rsid w:val="00EE546A"/>
    <w:rsid w:val="00EF0604"/>
    <w:rsid w:val="00EF0D4B"/>
    <w:rsid w:val="00EF1CD0"/>
    <w:rsid w:val="00F001BF"/>
    <w:rsid w:val="00F0104C"/>
    <w:rsid w:val="00F01F6A"/>
    <w:rsid w:val="00F020E5"/>
    <w:rsid w:val="00F02594"/>
    <w:rsid w:val="00F034D9"/>
    <w:rsid w:val="00F03929"/>
    <w:rsid w:val="00F0451D"/>
    <w:rsid w:val="00F0740C"/>
    <w:rsid w:val="00F130FB"/>
    <w:rsid w:val="00F13A98"/>
    <w:rsid w:val="00F153F8"/>
    <w:rsid w:val="00F17EFE"/>
    <w:rsid w:val="00F20EE7"/>
    <w:rsid w:val="00F21A37"/>
    <w:rsid w:val="00F22CF2"/>
    <w:rsid w:val="00F2463E"/>
    <w:rsid w:val="00F2630F"/>
    <w:rsid w:val="00F302FF"/>
    <w:rsid w:val="00F30FC2"/>
    <w:rsid w:val="00F324C3"/>
    <w:rsid w:val="00F32A2C"/>
    <w:rsid w:val="00F33E7E"/>
    <w:rsid w:val="00F42C6E"/>
    <w:rsid w:val="00F45702"/>
    <w:rsid w:val="00F47E78"/>
    <w:rsid w:val="00F53FCE"/>
    <w:rsid w:val="00F544B4"/>
    <w:rsid w:val="00F54C6C"/>
    <w:rsid w:val="00F54F8C"/>
    <w:rsid w:val="00F556F0"/>
    <w:rsid w:val="00F57C02"/>
    <w:rsid w:val="00F637C1"/>
    <w:rsid w:val="00F6680D"/>
    <w:rsid w:val="00F66B6C"/>
    <w:rsid w:val="00F71D6F"/>
    <w:rsid w:val="00F7287D"/>
    <w:rsid w:val="00F732F1"/>
    <w:rsid w:val="00F736F2"/>
    <w:rsid w:val="00F75C51"/>
    <w:rsid w:val="00F77B32"/>
    <w:rsid w:val="00F80255"/>
    <w:rsid w:val="00F80A12"/>
    <w:rsid w:val="00F81752"/>
    <w:rsid w:val="00F81B22"/>
    <w:rsid w:val="00F81DF6"/>
    <w:rsid w:val="00F832B6"/>
    <w:rsid w:val="00F85E8E"/>
    <w:rsid w:val="00F86CFA"/>
    <w:rsid w:val="00F873DC"/>
    <w:rsid w:val="00F91163"/>
    <w:rsid w:val="00F91341"/>
    <w:rsid w:val="00F92005"/>
    <w:rsid w:val="00F922EF"/>
    <w:rsid w:val="00FA3F20"/>
    <w:rsid w:val="00FA4345"/>
    <w:rsid w:val="00FA4A6D"/>
    <w:rsid w:val="00FA4E68"/>
    <w:rsid w:val="00FA5A37"/>
    <w:rsid w:val="00FA6163"/>
    <w:rsid w:val="00FA7525"/>
    <w:rsid w:val="00FB08EF"/>
    <w:rsid w:val="00FB18F6"/>
    <w:rsid w:val="00FB2651"/>
    <w:rsid w:val="00FB3E2C"/>
    <w:rsid w:val="00FB501F"/>
    <w:rsid w:val="00FB6D40"/>
    <w:rsid w:val="00FB6F33"/>
    <w:rsid w:val="00FC129B"/>
    <w:rsid w:val="00FC3434"/>
    <w:rsid w:val="00FC5415"/>
    <w:rsid w:val="00FD0C27"/>
    <w:rsid w:val="00FD175C"/>
    <w:rsid w:val="00FD1A04"/>
    <w:rsid w:val="00FE127D"/>
    <w:rsid w:val="00FE32CA"/>
    <w:rsid w:val="00FE42E3"/>
    <w:rsid w:val="00FF14A7"/>
    <w:rsid w:val="00FF2B3A"/>
    <w:rsid w:val="00FF3180"/>
    <w:rsid w:val="00FF601F"/>
    <w:rsid w:val="00FF6022"/>
    <w:rsid w:val="00FF633C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C3386"/>
  <w15:chartTrackingRefBased/>
  <w15:docId w15:val="{FC90C3C8-2EB1-43C7-A8A7-E2E507C91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5C9"/>
    <w:pPr>
      <w:widowControl w:val="0"/>
    </w:pPr>
    <w:rPr>
      <w:rFonts w:eastAsia="微软雅黑"/>
    </w:rPr>
  </w:style>
  <w:style w:type="paragraph" w:styleId="1">
    <w:name w:val="heading 1"/>
    <w:aliases w:val="标题_1"/>
    <w:next w:val="a"/>
    <w:link w:val="10"/>
    <w:uiPriority w:val="9"/>
    <w:qFormat/>
    <w:rsid w:val="009429B7"/>
    <w:pPr>
      <w:keepNext/>
      <w:keepLines/>
      <w:spacing w:before="340" w:after="330" w:line="578" w:lineRule="auto"/>
      <w:outlineLvl w:val="0"/>
    </w:pPr>
    <w:rPr>
      <w:rFonts w:ascii="微软雅黑" w:eastAsia="微软雅黑" w:hAnsi="微软雅黑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rsid w:val="008165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06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06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060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060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F060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F0604"/>
    <w:rPr>
      <w:sz w:val="18"/>
      <w:szCs w:val="18"/>
    </w:rPr>
  </w:style>
  <w:style w:type="paragraph" w:styleId="a9">
    <w:name w:val="List Paragraph"/>
    <w:basedOn w:val="a"/>
    <w:uiPriority w:val="34"/>
    <w:rsid w:val="005729CF"/>
    <w:pPr>
      <w:ind w:firstLineChars="200" w:firstLine="420"/>
    </w:pPr>
  </w:style>
  <w:style w:type="paragraph" w:styleId="aa">
    <w:name w:val="No Spacing"/>
    <w:link w:val="ab"/>
    <w:uiPriority w:val="1"/>
    <w:rsid w:val="00946073"/>
    <w:pPr>
      <w:widowControl w:val="0"/>
      <w:jc w:val="both"/>
    </w:pPr>
  </w:style>
  <w:style w:type="character" w:styleId="ac">
    <w:name w:val="Intense Emphasis"/>
    <w:uiPriority w:val="21"/>
    <w:qFormat/>
    <w:rsid w:val="008165C9"/>
    <w:rPr>
      <w:rFonts w:eastAsia="微软雅黑"/>
      <w:b/>
      <w:i w:val="0"/>
      <w:iCs/>
      <w:color w:val="4472C4" w:themeColor="accent1"/>
      <w:sz w:val="21"/>
    </w:rPr>
  </w:style>
  <w:style w:type="paragraph" w:styleId="ad">
    <w:name w:val="Title"/>
    <w:aliases w:val="标题_2"/>
    <w:next w:val="a"/>
    <w:link w:val="ae"/>
    <w:uiPriority w:val="10"/>
    <w:qFormat/>
    <w:rsid w:val="009429B7"/>
    <w:pPr>
      <w:spacing w:before="240" w:after="60"/>
      <w:outlineLvl w:val="0"/>
    </w:pPr>
    <w:rPr>
      <w:rFonts w:eastAsia="微软雅黑"/>
      <w:b/>
      <w:bCs/>
      <w:sz w:val="28"/>
    </w:rPr>
  </w:style>
  <w:style w:type="character" w:customStyle="1" w:styleId="ae">
    <w:name w:val="标题 字符"/>
    <w:aliases w:val="标题_2 字符"/>
    <w:basedOn w:val="a0"/>
    <w:link w:val="ad"/>
    <w:uiPriority w:val="10"/>
    <w:rsid w:val="009429B7"/>
    <w:rPr>
      <w:rFonts w:eastAsia="微软雅黑"/>
      <w:b/>
      <w:bCs/>
      <w:sz w:val="28"/>
    </w:rPr>
  </w:style>
  <w:style w:type="character" w:customStyle="1" w:styleId="10">
    <w:name w:val="标题 1 字符"/>
    <w:aliases w:val="标题_1 字符"/>
    <w:basedOn w:val="a0"/>
    <w:link w:val="1"/>
    <w:uiPriority w:val="9"/>
    <w:rsid w:val="009429B7"/>
    <w:rPr>
      <w:rFonts w:ascii="微软雅黑" w:eastAsia="微软雅黑" w:hAnsi="微软雅黑"/>
      <w:b/>
      <w:bCs/>
      <w:kern w:val="44"/>
      <w:sz w:val="32"/>
      <w:szCs w:val="44"/>
    </w:rPr>
  </w:style>
  <w:style w:type="paragraph" w:styleId="af">
    <w:name w:val="Subtitle"/>
    <w:aliases w:val="标题_3"/>
    <w:next w:val="a"/>
    <w:link w:val="af0"/>
    <w:uiPriority w:val="11"/>
    <w:qFormat/>
    <w:rsid w:val="009429B7"/>
    <w:pPr>
      <w:spacing w:before="240" w:after="60" w:line="312" w:lineRule="auto"/>
      <w:outlineLvl w:val="1"/>
    </w:pPr>
    <w:rPr>
      <w:rFonts w:eastAsia="微软雅黑"/>
      <w:b/>
      <w:bCs/>
      <w:kern w:val="28"/>
      <w:sz w:val="24"/>
      <w:szCs w:val="32"/>
    </w:rPr>
  </w:style>
  <w:style w:type="character" w:customStyle="1" w:styleId="af0">
    <w:name w:val="副标题 字符"/>
    <w:aliases w:val="标题_3 字符"/>
    <w:basedOn w:val="a0"/>
    <w:link w:val="af"/>
    <w:uiPriority w:val="11"/>
    <w:rsid w:val="009429B7"/>
    <w:rPr>
      <w:rFonts w:eastAsia="微软雅黑"/>
      <w:b/>
      <w:bCs/>
      <w:kern w:val="28"/>
      <w:sz w:val="24"/>
      <w:szCs w:val="32"/>
    </w:rPr>
  </w:style>
  <w:style w:type="paragraph" w:customStyle="1" w:styleId="11">
    <w:name w:val="标题1"/>
    <w:basedOn w:val="a"/>
    <w:link w:val="12"/>
    <w:rsid w:val="008165C9"/>
    <w:pPr>
      <w:jc w:val="center"/>
    </w:pPr>
    <w:rPr>
      <w:rFonts w:ascii="微软雅黑" w:hAnsi="微软雅黑"/>
      <w:b/>
      <w:sz w:val="24"/>
    </w:rPr>
  </w:style>
  <w:style w:type="character" w:styleId="af1">
    <w:name w:val="Subtle Emphasis"/>
    <w:uiPriority w:val="19"/>
    <w:rsid w:val="008165C9"/>
    <w:rPr>
      <w:rFonts w:eastAsia="微软雅黑"/>
      <w:b w:val="0"/>
      <w:i/>
      <w:sz w:val="21"/>
    </w:rPr>
  </w:style>
  <w:style w:type="character" w:customStyle="1" w:styleId="12">
    <w:name w:val="标题1 字符"/>
    <w:basedOn w:val="a0"/>
    <w:link w:val="11"/>
    <w:rsid w:val="008165C9"/>
    <w:rPr>
      <w:rFonts w:ascii="微软雅黑" w:eastAsia="微软雅黑" w:hAnsi="微软雅黑"/>
      <w:b/>
      <w:sz w:val="24"/>
    </w:rPr>
  </w:style>
  <w:style w:type="character" w:customStyle="1" w:styleId="20">
    <w:name w:val="标题 2 字符"/>
    <w:basedOn w:val="a0"/>
    <w:link w:val="2"/>
    <w:uiPriority w:val="9"/>
    <w:semiHidden/>
    <w:rsid w:val="008165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2">
    <w:name w:val="Emphasis"/>
    <w:uiPriority w:val="20"/>
    <w:qFormat/>
    <w:rsid w:val="008165C9"/>
    <w:rPr>
      <w:rFonts w:eastAsia="微软雅黑"/>
      <w:b/>
      <w:i w:val="0"/>
      <w:iCs/>
      <w:sz w:val="21"/>
    </w:rPr>
  </w:style>
  <w:style w:type="character" w:styleId="af3">
    <w:name w:val="Intense Reference"/>
    <w:uiPriority w:val="32"/>
    <w:qFormat/>
    <w:rsid w:val="008165C9"/>
    <w:rPr>
      <w:rFonts w:eastAsia="微软雅黑"/>
      <w:b w:val="0"/>
      <w:bCs/>
      <w:i/>
      <w:smallCaps/>
      <w:color w:val="4472C4" w:themeColor="accent1"/>
      <w:spacing w:val="5"/>
      <w:sz w:val="21"/>
    </w:rPr>
  </w:style>
  <w:style w:type="paragraph" w:styleId="af4">
    <w:name w:val="Quote"/>
    <w:next w:val="a"/>
    <w:link w:val="af5"/>
    <w:uiPriority w:val="29"/>
    <w:qFormat/>
    <w:rsid w:val="008165C9"/>
    <w:pPr>
      <w:spacing w:before="200" w:after="160"/>
      <w:ind w:left="864" w:right="864"/>
    </w:pPr>
    <w:rPr>
      <w:rFonts w:eastAsia="微软雅黑"/>
      <w:i/>
      <w:iCs/>
      <w:color w:val="000000" w:themeColor="text1"/>
    </w:rPr>
  </w:style>
  <w:style w:type="character" w:customStyle="1" w:styleId="af5">
    <w:name w:val="引用 字符"/>
    <w:basedOn w:val="a0"/>
    <w:link w:val="af4"/>
    <w:uiPriority w:val="29"/>
    <w:rsid w:val="008165C9"/>
    <w:rPr>
      <w:rFonts w:eastAsia="微软雅黑"/>
      <w:i/>
      <w:iCs/>
      <w:color w:val="000000" w:themeColor="text1"/>
    </w:rPr>
  </w:style>
  <w:style w:type="character" w:customStyle="1" w:styleId="ab">
    <w:name w:val="无间隔 字符"/>
    <w:basedOn w:val="a0"/>
    <w:link w:val="aa"/>
    <w:uiPriority w:val="1"/>
    <w:rsid w:val="00D56C15"/>
  </w:style>
  <w:style w:type="paragraph" w:styleId="TOC">
    <w:name w:val="TOC Heading"/>
    <w:basedOn w:val="1"/>
    <w:next w:val="a"/>
    <w:uiPriority w:val="39"/>
    <w:unhideWhenUsed/>
    <w:rsid w:val="009B320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B320F"/>
  </w:style>
  <w:style w:type="paragraph" w:styleId="TOC2">
    <w:name w:val="toc 2"/>
    <w:basedOn w:val="a"/>
    <w:next w:val="a"/>
    <w:autoRedefine/>
    <w:uiPriority w:val="39"/>
    <w:unhideWhenUsed/>
    <w:rsid w:val="009B320F"/>
    <w:pPr>
      <w:ind w:leftChars="200" w:left="420"/>
    </w:pPr>
  </w:style>
  <w:style w:type="character" w:styleId="af6">
    <w:name w:val="Hyperlink"/>
    <w:basedOn w:val="a0"/>
    <w:uiPriority w:val="99"/>
    <w:unhideWhenUsed/>
    <w:rsid w:val="009B320F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4247A4"/>
    <w:rPr>
      <w:rFonts w:ascii="MicrosoftYaHei-Bold" w:hAnsi="MicrosoftYaHei-Bold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8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0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360MoveData\Users\Wish\Desktop\&#31038;&#20250;&#24037;&#20316;\&#12304;&#39033;&#30446;&#37096;&#12305;%5b&#36164;&#26009;%5d%20%5b2019%5d%20&#25991;&#20214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7C965-5163-466C-BEB6-F410F3BD3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【项目部】[资料] [2019] 文件模板.dotx</Template>
  <TotalTime>79</TotalTime>
  <Pages>1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Wish</dc:creator>
  <cp:keywords/>
  <dc:description/>
  <cp:lastModifiedBy>Wish Huang</cp:lastModifiedBy>
  <cp:revision>583</cp:revision>
  <cp:lastPrinted>2019-03-17T07:53:00Z</cp:lastPrinted>
  <dcterms:created xsi:type="dcterms:W3CDTF">2019-12-11T08:05:00Z</dcterms:created>
  <dcterms:modified xsi:type="dcterms:W3CDTF">2019-12-11T09:26:00Z</dcterms:modified>
</cp:coreProperties>
</file>